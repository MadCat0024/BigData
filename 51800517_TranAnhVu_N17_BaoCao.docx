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F2F409"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p>
    <w:p w14:paraId="5188BAEF"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5784F79"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738D96F7" w14:textId="77777777" w:rsidR="003218FF" w:rsidRPr="00B10E7E" w:rsidRDefault="003218FF" w:rsidP="003218FF">
      <w:pPr>
        <w:suppressAutoHyphens/>
        <w:autoSpaceDE w:val="0"/>
        <w:autoSpaceDN w:val="0"/>
        <w:adjustRightInd w:val="0"/>
        <w:ind w:firstLine="720"/>
        <w:jc w:val="center"/>
        <w:rPr>
          <w:lang w:val="en"/>
        </w:rPr>
      </w:pPr>
    </w:p>
    <w:p w14:paraId="19E582E9"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lang w:val="vi-VN" w:eastAsia="vi-VN"/>
        </w:rPr>
        <w:drawing>
          <wp:inline distT="0" distB="0" distL="0" distR="0" wp14:anchorId="37A4B91C" wp14:editId="455E36A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14DBDDD1" w14:textId="77777777" w:rsidR="003218FF" w:rsidRPr="00B10E7E" w:rsidRDefault="003218FF" w:rsidP="003218FF">
      <w:pPr>
        <w:suppressAutoHyphens/>
        <w:autoSpaceDE w:val="0"/>
        <w:autoSpaceDN w:val="0"/>
        <w:adjustRightInd w:val="0"/>
        <w:ind w:firstLine="720"/>
        <w:rPr>
          <w:b/>
          <w:bCs/>
          <w:sz w:val="28"/>
          <w:szCs w:val="28"/>
          <w:lang w:val="en"/>
        </w:rPr>
      </w:pPr>
    </w:p>
    <w:p w14:paraId="51D9651B" w14:textId="662B1B8C" w:rsidR="00A30214" w:rsidRPr="00AB6056" w:rsidRDefault="0003329F" w:rsidP="00A30214">
      <w:pPr>
        <w:tabs>
          <w:tab w:val="center" w:pos="4920"/>
          <w:tab w:val="right" w:pos="9121"/>
        </w:tabs>
        <w:suppressAutoHyphens/>
        <w:autoSpaceDE w:val="0"/>
        <w:autoSpaceDN w:val="0"/>
        <w:adjustRightInd w:val="0"/>
        <w:spacing w:line="360" w:lineRule="auto"/>
        <w:ind w:right="720" w:firstLine="720"/>
        <w:rPr>
          <w:b/>
          <w:bCs/>
          <w:color w:val="000000" w:themeColor="text1"/>
          <w:sz w:val="32"/>
          <w:szCs w:val="32"/>
        </w:rPr>
      </w:pPr>
      <w:r>
        <w:rPr>
          <w:b/>
          <w:bCs/>
          <w:sz w:val="32"/>
          <w:szCs w:val="32"/>
          <w:lang w:val="en"/>
        </w:rPr>
        <w:t xml:space="preserve">          </w:t>
      </w:r>
      <w:r w:rsidR="009E42D7">
        <w:rPr>
          <w:b/>
          <w:bCs/>
          <w:sz w:val="32"/>
          <w:szCs w:val="32"/>
          <w:lang w:val="en"/>
        </w:rPr>
        <w:t xml:space="preserve"> </w:t>
      </w:r>
      <w:r w:rsidR="00A30214" w:rsidRPr="00F876BD">
        <w:rPr>
          <w:b/>
          <w:bCs/>
          <w:color w:val="000000" w:themeColor="text1"/>
          <w:sz w:val="32"/>
          <w:szCs w:val="32"/>
          <w:lang w:val="vi-VN"/>
        </w:rPr>
        <w:t xml:space="preserve">BÁO CÁO MÔN </w:t>
      </w:r>
      <w:r w:rsidR="00AB6056">
        <w:rPr>
          <w:b/>
          <w:bCs/>
          <w:color w:val="000000" w:themeColor="text1"/>
          <w:sz w:val="32"/>
          <w:szCs w:val="32"/>
        </w:rPr>
        <w:t>XỬ LÝ DỮ LIỆU LỚN</w:t>
      </w:r>
    </w:p>
    <w:p w14:paraId="1C088FE8" w14:textId="77777777" w:rsidR="003218FF" w:rsidRPr="00B10E7E" w:rsidRDefault="00D34D21" w:rsidP="00A30214">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p>
    <w:p w14:paraId="0F857B9E" w14:textId="77777777" w:rsidR="003218FF" w:rsidRPr="000D0013" w:rsidRDefault="007E7FF7" w:rsidP="000D0013">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0EE4290E" w14:textId="76B6ADD6" w:rsidR="00A30214" w:rsidRPr="00AB6056" w:rsidRDefault="0011485B" w:rsidP="00A30214">
      <w:pPr>
        <w:suppressAutoHyphens/>
        <w:autoSpaceDE w:val="0"/>
        <w:autoSpaceDN w:val="0"/>
        <w:adjustRightInd w:val="0"/>
        <w:spacing w:line="360" w:lineRule="auto"/>
        <w:jc w:val="center"/>
        <w:rPr>
          <w:b/>
          <w:bCs/>
          <w:color w:val="000000" w:themeColor="text1"/>
          <w:sz w:val="48"/>
          <w:szCs w:val="48"/>
        </w:rPr>
      </w:pPr>
      <w:r>
        <w:rPr>
          <w:b/>
          <w:bCs/>
          <w:color w:val="000000" w:themeColor="text1"/>
          <w:sz w:val="48"/>
          <w:szCs w:val="48"/>
        </w:rPr>
        <w:t>BÀI</w:t>
      </w:r>
      <w:r w:rsidR="00AB6056">
        <w:rPr>
          <w:b/>
          <w:bCs/>
          <w:color w:val="000000" w:themeColor="text1"/>
          <w:sz w:val="48"/>
          <w:szCs w:val="48"/>
        </w:rPr>
        <w:t xml:space="preserve"> BÁO CÁO GIỮA KỲ</w:t>
      </w:r>
    </w:p>
    <w:p w14:paraId="6207AA97"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5B285F03" w14:textId="77777777" w:rsidR="003218FF" w:rsidRPr="00B10E7E" w:rsidRDefault="003218FF" w:rsidP="003218FF">
      <w:pPr>
        <w:suppressAutoHyphens/>
        <w:autoSpaceDE w:val="0"/>
        <w:autoSpaceDN w:val="0"/>
        <w:adjustRightInd w:val="0"/>
        <w:spacing w:line="360" w:lineRule="auto"/>
        <w:jc w:val="center"/>
        <w:rPr>
          <w:b/>
          <w:bCs/>
          <w:lang w:val="en"/>
        </w:rPr>
      </w:pPr>
    </w:p>
    <w:p w14:paraId="36D1CF1B" w14:textId="77777777" w:rsidR="003218FF" w:rsidRPr="00B10E7E" w:rsidRDefault="003218FF" w:rsidP="003218FF">
      <w:pPr>
        <w:suppressAutoHyphens/>
        <w:autoSpaceDE w:val="0"/>
        <w:autoSpaceDN w:val="0"/>
        <w:adjustRightInd w:val="0"/>
        <w:spacing w:line="360" w:lineRule="auto"/>
        <w:jc w:val="both"/>
        <w:rPr>
          <w:b/>
          <w:bCs/>
          <w:lang w:val="en"/>
        </w:rPr>
      </w:pPr>
    </w:p>
    <w:p w14:paraId="2A03108F" w14:textId="77777777" w:rsidR="003218FF" w:rsidRPr="00B03DD5"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529EF7F1" w14:textId="77777777" w:rsidR="003218FF" w:rsidRPr="00B10E7E" w:rsidRDefault="003218FF" w:rsidP="00AF60C7">
      <w:pPr>
        <w:suppressAutoHyphens/>
        <w:autoSpaceDE w:val="0"/>
        <w:autoSpaceDN w:val="0"/>
        <w:adjustRightInd w:val="0"/>
        <w:jc w:val="both"/>
        <w:rPr>
          <w:b/>
          <w:bCs/>
          <w:lang w:val="en"/>
        </w:rPr>
      </w:pPr>
    </w:p>
    <w:p w14:paraId="379AC905" w14:textId="572D6CFC" w:rsidR="000F4E14" w:rsidRPr="00486934" w:rsidRDefault="000F4E14" w:rsidP="000F4E14">
      <w:pPr>
        <w:suppressAutoHyphens/>
        <w:autoSpaceDE w:val="0"/>
        <w:autoSpaceDN w:val="0"/>
        <w:adjustRightInd w:val="0"/>
        <w:spacing w:line="360" w:lineRule="auto"/>
        <w:jc w:val="right"/>
        <w:rPr>
          <w:b/>
          <w:bCs/>
          <w:color w:val="000000" w:themeColor="text1"/>
          <w:sz w:val="28"/>
          <w:szCs w:val="28"/>
        </w:rPr>
      </w:pPr>
      <w:r w:rsidRPr="00D17325">
        <w:rPr>
          <w:i/>
          <w:color w:val="000000" w:themeColor="text1"/>
          <w:sz w:val="28"/>
          <w:szCs w:val="28"/>
          <w:lang w:val="vi-VN"/>
        </w:rPr>
        <w:t>Người hướng dẫn</w:t>
      </w:r>
      <w:r w:rsidRPr="00D17325">
        <w:rPr>
          <w:color w:val="000000" w:themeColor="text1"/>
          <w:sz w:val="28"/>
          <w:szCs w:val="28"/>
          <w:lang w:val="vi-VN"/>
        </w:rPr>
        <w:t xml:space="preserve">: </w:t>
      </w:r>
      <w:r w:rsidRPr="00D17325">
        <w:rPr>
          <w:b/>
          <w:bCs/>
          <w:color w:val="000000" w:themeColor="text1"/>
          <w:sz w:val="28"/>
          <w:szCs w:val="28"/>
          <w:lang w:val="vi-VN"/>
        </w:rPr>
        <w:t>TS.</w:t>
      </w:r>
      <w:r w:rsidRPr="00D17325">
        <w:rPr>
          <w:color w:val="000000" w:themeColor="text1"/>
          <w:sz w:val="28"/>
          <w:szCs w:val="28"/>
          <w:lang w:val="vi-VN"/>
        </w:rPr>
        <w:t xml:space="preserve"> </w:t>
      </w:r>
      <w:r w:rsidR="00486934">
        <w:rPr>
          <w:b/>
          <w:bCs/>
          <w:color w:val="000000" w:themeColor="text1"/>
          <w:sz w:val="28"/>
          <w:szCs w:val="28"/>
        </w:rPr>
        <w:t>Bùi Thanh Hùng</w:t>
      </w:r>
    </w:p>
    <w:p w14:paraId="57AB5C5E" w14:textId="5B9B0377" w:rsidR="000F4E14" w:rsidRPr="00364551" w:rsidRDefault="000F4E14" w:rsidP="00FC2FA1">
      <w:pPr>
        <w:suppressAutoHyphens/>
        <w:autoSpaceDE w:val="0"/>
        <w:autoSpaceDN w:val="0"/>
        <w:adjustRightInd w:val="0"/>
        <w:spacing w:line="360" w:lineRule="auto"/>
        <w:jc w:val="right"/>
        <w:rPr>
          <w:b/>
          <w:bCs/>
          <w:color w:val="000000" w:themeColor="text1"/>
          <w:sz w:val="28"/>
          <w:szCs w:val="28"/>
          <w:lang w:val="vi-VN"/>
        </w:rPr>
      </w:pPr>
      <w:r w:rsidRPr="00D17325">
        <w:rPr>
          <w:i/>
          <w:color w:val="000000" w:themeColor="text1"/>
          <w:sz w:val="28"/>
          <w:szCs w:val="28"/>
          <w:lang w:val="vi-VN"/>
        </w:rPr>
        <w:t>Người thực hiện</w:t>
      </w:r>
      <w:r w:rsidRPr="00D17325">
        <w:rPr>
          <w:color w:val="000000" w:themeColor="text1"/>
          <w:sz w:val="28"/>
          <w:szCs w:val="28"/>
          <w:lang w:val="vi-VN"/>
        </w:rPr>
        <w:t>:</w:t>
      </w:r>
      <w:r w:rsidRPr="00364551">
        <w:rPr>
          <w:color w:val="000000" w:themeColor="text1"/>
          <w:sz w:val="28"/>
          <w:szCs w:val="28"/>
          <w:lang w:val="vi-VN"/>
        </w:rPr>
        <w:t xml:space="preserve"> </w:t>
      </w:r>
      <w:r>
        <w:rPr>
          <w:b/>
          <w:bCs/>
          <w:color w:val="000000" w:themeColor="text1"/>
          <w:sz w:val="28"/>
          <w:szCs w:val="28"/>
          <w:lang w:val="vi-VN"/>
        </w:rPr>
        <w:t>Trần Anh Vũ</w:t>
      </w:r>
      <w:r w:rsidRPr="00364551">
        <w:rPr>
          <w:b/>
          <w:bCs/>
          <w:color w:val="000000" w:themeColor="text1"/>
          <w:sz w:val="28"/>
          <w:szCs w:val="28"/>
          <w:lang w:val="vi-VN"/>
        </w:rPr>
        <w:t xml:space="preserve"> </w:t>
      </w:r>
      <w:r>
        <w:rPr>
          <w:b/>
          <w:bCs/>
          <w:color w:val="000000" w:themeColor="text1"/>
          <w:sz w:val="28"/>
          <w:szCs w:val="28"/>
          <w:lang w:val="vi-VN"/>
        </w:rPr>
        <w:t>– 51800517</w:t>
      </w:r>
    </w:p>
    <w:p w14:paraId="640374C9" w14:textId="3E6225F1" w:rsidR="000F4E14" w:rsidRPr="00364551" w:rsidRDefault="000F4E14" w:rsidP="000F4E14">
      <w:pPr>
        <w:suppressAutoHyphens/>
        <w:autoSpaceDE w:val="0"/>
        <w:autoSpaceDN w:val="0"/>
        <w:adjustRightInd w:val="0"/>
        <w:spacing w:line="360" w:lineRule="auto"/>
        <w:jc w:val="right"/>
        <w:rPr>
          <w:b/>
          <w:bCs/>
          <w:color w:val="000000" w:themeColor="text1"/>
          <w:sz w:val="28"/>
          <w:szCs w:val="28"/>
          <w:lang w:val="vi-VN"/>
        </w:rPr>
      </w:pPr>
      <w:r w:rsidRPr="00980DC0">
        <w:rPr>
          <w:i/>
          <w:iCs/>
          <w:color w:val="000000" w:themeColor="text1"/>
          <w:sz w:val="28"/>
          <w:szCs w:val="28"/>
          <w:lang w:val="vi-VN"/>
        </w:rPr>
        <w:t>Lớp</w:t>
      </w:r>
      <w:r>
        <w:rPr>
          <w:b/>
          <w:bCs/>
          <w:color w:val="000000" w:themeColor="text1"/>
          <w:sz w:val="28"/>
          <w:szCs w:val="28"/>
          <w:lang w:val="vi-VN"/>
        </w:rPr>
        <w:t>:</w:t>
      </w:r>
      <w:r w:rsidR="00ED2EA5">
        <w:rPr>
          <w:b/>
          <w:bCs/>
          <w:color w:val="000000" w:themeColor="text1"/>
          <w:sz w:val="28"/>
          <w:szCs w:val="28"/>
          <w:lang w:val="vi-VN"/>
        </w:rPr>
        <w:t xml:space="preserve"> </w:t>
      </w:r>
      <w:r w:rsidR="00382E44">
        <w:rPr>
          <w:b/>
          <w:bCs/>
          <w:color w:val="000000" w:themeColor="text1"/>
          <w:sz w:val="28"/>
          <w:szCs w:val="28"/>
        </w:rPr>
        <w:t>18050201</w:t>
      </w:r>
      <w:r>
        <w:rPr>
          <w:b/>
          <w:bCs/>
          <w:color w:val="000000" w:themeColor="text1"/>
          <w:sz w:val="28"/>
          <w:szCs w:val="28"/>
          <w:lang w:val="vi-VN"/>
        </w:rPr>
        <w:t xml:space="preserve"> </w:t>
      </w:r>
    </w:p>
    <w:p w14:paraId="73A43FC6" w14:textId="77777777" w:rsidR="000F4E14" w:rsidRPr="002007B8" w:rsidRDefault="000F4E14" w:rsidP="000F4E14">
      <w:pPr>
        <w:suppressAutoHyphens/>
        <w:autoSpaceDE w:val="0"/>
        <w:autoSpaceDN w:val="0"/>
        <w:adjustRightInd w:val="0"/>
        <w:spacing w:line="360" w:lineRule="auto"/>
        <w:jc w:val="right"/>
        <w:rPr>
          <w:b/>
          <w:bCs/>
          <w:color w:val="000000" w:themeColor="text1"/>
          <w:sz w:val="28"/>
          <w:szCs w:val="28"/>
          <w:lang w:val="vi-VN"/>
        </w:rPr>
      </w:pPr>
      <w:r w:rsidRPr="00D17325">
        <w:rPr>
          <w:color w:val="000000" w:themeColor="text1"/>
          <w:sz w:val="28"/>
          <w:szCs w:val="28"/>
          <w:lang w:val="vi-VN"/>
        </w:rPr>
        <w:t xml:space="preserve">Khoá    </w:t>
      </w:r>
      <w:r w:rsidRPr="00D17325">
        <w:rPr>
          <w:b/>
          <w:bCs/>
          <w:color w:val="000000" w:themeColor="text1"/>
          <w:sz w:val="28"/>
          <w:szCs w:val="28"/>
          <w:lang w:val="vi-VN"/>
        </w:rPr>
        <w:t xml:space="preserve"> :    22</w:t>
      </w:r>
    </w:p>
    <w:p w14:paraId="7F2F7953" w14:textId="77777777" w:rsidR="002D4629" w:rsidRDefault="002D4629" w:rsidP="003218FF">
      <w:pPr>
        <w:suppressAutoHyphens/>
        <w:autoSpaceDE w:val="0"/>
        <w:autoSpaceDN w:val="0"/>
        <w:adjustRightInd w:val="0"/>
        <w:jc w:val="center"/>
        <w:rPr>
          <w:b/>
          <w:bCs/>
          <w:lang w:val="vi-VN"/>
        </w:rPr>
      </w:pPr>
    </w:p>
    <w:p w14:paraId="5B4E62A8" w14:textId="77777777" w:rsidR="002D4629" w:rsidRDefault="002D4629" w:rsidP="003218FF">
      <w:pPr>
        <w:suppressAutoHyphens/>
        <w:autoSpaceDE w:val="0"/>
        <w:autoSpaceDN w:val="0"/>
        <w:adjustRightInd w:val="0"/>
        <w:jc w:val="center"/>
        <w:rPr>
          <w:b/>
          <w:bCs/>
          <w:lang w:val="vi-VN"/>
        </w:rPr>
      </w:pPr>
    </w:p>
    <w:p w14:paraId="692BAA75" w14:textId="51125E67" w:rsidR="00AF60C7" w:rsidRDefault="00AF60C7" w:rsidP="003218FF">
      <w:pPr>
        <w:suppressAutoHyphens/>
        <w:autoSpaceDE w:val="0"/>
        <w:autoSpaceDN w:val="0"/>
        <w:adjustRightInd w:val="0"/>
        <w:jc w:val="center"/>
        <w:rPr>
          <w:b/>
          <w:bCs/>
          <w:lang w:val="vi-VN"/>
        </w:rPr>
      </w:pPr>
    </w:p>
    <w:p w14:paraId="48BC880F" w14:textId="03BC7DD8" w:rsidR="008763D6" w:rsidRDefault="008763D6" w:rsidP="003218FF">
      <w:pPr>
        <w:suppressAutoHyphens/>
        <w:autoSpaceDE w:val="0"/>
        <w:autoSpaceDN w:val="0"/>
        <w:adjustRightInd w:val="0"/>
        <w:jc w:val="center"/>
        <w:rPr>
          <w:b/>
          <w:bCs/>
          <w:lang w:val="vi-VN"/>
        </w:rPr>
      </w:pPr>
    </w:p>
    <w:p w14:paraId="71348B80" w14:textId="07D8AB02" w:rsidR="008763D6" w:rsidRDefault="008763D6" w:rsidP="003218FF">
      <w:pPr>
        <w:suppressAutoHyphens/>
        <w:autoSpaceDE w:val="0"/>
        <w:autoSpaceDN w:val="0"/>
        <w:adjustRightInd w:val="0"/>
        <w:jc w:val="center"/>
        <w:rPr>
          <w:b/>
          <w:bCs/>
          <w:lang w:val="vi-VN"/>
        </w:rPr>
      </w:pPr>
    </w:p>
    <w:p w14:paraId="1E2528CC" w14:textId="129ACF03" w:rsidR="008763D6" w:rsidRDefault="008763D6" w:rsidP="003218FF">
      <w:pPr>
        <w:suppressAutoHyphens/>
        <w:autoSpaceDE w:val="0"/>
        <w:autoSpaceDN w:val="0"/>
        <w:adjustRightInd w:val="0"/>
        <w:jc w:val="center"/>
        <w:rPr>
          <w:b/>
          <w:bCs/>
          <w:lang w:val="vi-VN"/>
        </w:rPr>
      </w:pPr>
    </w:p>
    <w:p w14:paraId="580462B5" w14:textId="3B4B9192" w:rsidR="008763D6" w:rsidRDefault="008763D6" w:rsidP="003218FF">
      <w:pPr>
        <w:suppressAutoHyphens/>
        <w:autoSpaceDE w:val="0"/>
        <w:autoSpaceDN w:val="0"/>
        <w:adjustRightInd w:val="0"/>
        <w:jc w:val="center"/>
        <w:rPr>
          <w:b/>
          <w:bCs/>
          <w:lang w:val="vi-VN"/>
        </w:rPr>
      </w:pPr>
    </w:p>
    <w:p w14:paraId="5D1C6362" w14:textId="251D7C2C" w:rsidR="008763D6" w:rsidRDefault="008763D6" w:rsidP="003218FF">
      <w:pPr>
        <w:suppressAutoHyphens/>
        <w:autoSpaceDE w:val="0"/>
        <w:autoSpaceDN w:val="0"/>
        <w:adjustRightInd w:val="0"/>
        <w:jc w:val="center"/>
        <w:rPr>
          <w:b/>
          <w:bCs/>
          <w:lang w:val="vi-VN"/>
        </w:rPr>
      </w:pPr>
    </w:p>
    <w:p w14:paraId="77316817" w14:textId="77777777" w:rsidR="008763D6" w:rsidRDefault="008763D6" w:rsidP="003218FF">
      <w:pPr>
        <w:suppressAutoHyphens/>
        <w:autoSpaceDE w:val="0"/>
        <w:autoSpaceDN w:val="0"/>
        <w:adjustRightInd w:val="0"/>
        <w:jc w:val="center"/>
        <w:rPr>
          <w:b/>
          <w:bCs/>
          <w:lang w:val="vi-VN"/>
        </w:rPr>
      </w:pPr>
    </w:p>
    <w:p w14:paraId="4B374C21" w14:textId="77777777" w:rsidR="00B118C8" w:rsidRPr="008617AA" w:rsidRDefault="005A5746" w:rsidP="00291721">
      <w:pPr>
        <w:suppressAutoHyphens/>
        <w:autoSpaceDE w:val="0"/>
        <w:autoSpaceDN w:val="0"/>
        <w:adjustRightInd w:val="0"/>
        <w:jc w:val="center"/>
        <w:rPr>
          <w:b/>
          <w:bCs/>
          <w:iCs/>
          <w:sz w:val="28"/>
          <w:szCs w:val="28"/>
          <w:lang w:val="vi-VN"/>
        </w:rPr>
        <w:sectPr w:rsidR="00B118C8" w:rsidRPr="008617AA"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w:t>
      </w:r>
      <w:r w:rsidR="008617AA" w:rsidRPr="008617AA">
        <w:rPr>
          <w:b/>
          <w:bCs/>
          <w:iCs/>
          <w:sz w:val="28"/>
          <w:szCs w:val="28"/>
          <w:lang w:val="vi-VN"/>
        </w:rPr>
        <w:t>21</w:t>
      </w:r>
    </w:p>
    <w:p w14:paraId="668F0321" w14:textId="77777777" w:rsidR="008763D6" w:rsidRPr="00B10E7E" w:rsidRDefault="008763D6" w:rsidP="008763D6">
      <w:pPr>
        <w:suppressAutoHyphens/>
        <w:autoSpaceDE w:val="0"/>
        <w:autoSpaceDN w:val="0"/>
        <w:adjustRightInd w:val="0"/>
        <w:jc w:val="center"/>
        <w:rPr>
          <w:sz w:val="28"/>
          <w:szCs w:val="28"/>
          <w:lang w:val="en"/>
        </w:rPr>
      </w:pPr>
      <w:r w:rsidRPr="00B10E7E">
        <w:rPr>
          <w:bCs/>
          <w:sz w:val="28"/>
          <w:szCs w:val="28"/>
          <w:lang w:val="en"/>
        </w:rPr>
        <w:lastRenderedPageBreak/>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p>
    <w:p w14:paraId="177807C5" w14:textId="77777777" w:rsidR="008763D6" w:rsidRPr="007E7FF7" w:rsidRDefault="008763D6" w:rsidP="008763D6">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72CED0ED" w14:textId="77777777" w:rsidR="008763D6" w:rsidRPr="00B10E7E" w:rsidRDefault="008763D6" w:rsidP="008763D6">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332156E" w14:textId="77777777" w:rsidR="008763D6" w:rsidRPr="00B10E7E" w:rsidRDefault="008763D6" w:rsidP="008763D6">
      <w:pPr>
        <w:suppressAutoHyphens/>
        <w:autoSpaceDE w:val="0"/>
        <w:autoSpaceDN w:val="0"/>
        <w:adjustRightInd w:val="0"/>
        <w:ind w:firstLine="720"/>
        <w:jc w:val="center"/>
        <w:rPr>
          <w:lang w:val="en"/>
        </w:rPr>
      </w:pPr>
    </w:p>
    <w:p w14:paraId="336CBDDB" w14:textId="77777777" w:rsidR="008763D6" w:rsidRPr="00B10E7E" w:rsidRDefault="008763D6" w:rsidP="008763D6">
      <w:pPr>
        <w:suppressAutoHyphens/>
        <w:autoSpaceDE w:val="0"/>
        <w:autoSpaceDN w:val="0"/>
        <w:adjustRightInd w:val="0"/>
        <w:ind w:firstLine="720"/>
        <w:jc w:val="center"/>
        <w:rPr>
          <w:b/>
          <w:bCs/>
          <w:sz w:val="28"/>
          <w:szCs w:val="28"/>
          <w:lang w:val="en"/>
        </w:rPr>
      </w:pPr>
      <w:r>
        <w:rPr>
          <w:noProof/>
          <w:sz w:val="22"/>
          <w:szCs w:val="22"/>
          <w:lang w:val="vi-VN" w:eastAsia="vi-VN"/>
        </w:rPr>
        <w:drawing>
          <wp:inline distT="0" distB="0" distL="0" distR="0" wp14:anchorId="0159F401" wp14:editId="72F26BC7">
            <wp:extent cx="790575" cy="742950"/>
            <wp:effectExtent l="0" t="0" r="9525" b="0"/>
            <wp:docPr id="19" name="Picture 1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6DBC4A6F" w14:textId="77777777" w:rsidR="008763D6" w:rsidRPr="00B10E7E" w:rsidRDefault="008763D6" w:rsidP="008763D6">
      <w:pPr>
        <w:suppressAutoHyphens/>
        <w:autoSpaceDE w:val="0"/>
        <w:autoSpaceDN w:val="0"/>
        <w:adjustRightInd w:val="0"/>
        <w:ind w:firstLine="720"/>
        <w:rPr>
          <w:b/>
          <w:bCs/>
          <w:sz w:val="28"/>
          <w:szCs w:val="28"/>
          <w:lang w:val="en"/>
        </w:rPr>
      </w:pPr>
    </w:p>
    <w:p w14:paraId="6B8066ED" w14:textId="3025E856" w:rsidR="008763D6" w:rsidRPr="00AB6056" w:rsidRDefault="00367300" w:rsidP="008763D6">
      <w:pPr>
        <w:tabs>
          <w:tab w:val="center" w:pos="4920"/>
          <w:tab w:val="right" w:pos="9121"/>
        </w:tabs>
        <w:suppressAutoHyphens/>
        <w:autoSpaceDE w:val="0"/>
        <w:autoSpaceDN w:val="0"/>
        <w:adjustRightInd w:val="0"/>
        <w:spacing w:line="360" w:lineRule="auto"/>
        <w:ind w:right="720" w:firstLine="720"/>
        <w:rPr>
          <w:b/>
          <w:bCs/>
          <w:color w:val="000000" w:themeColor="text1"/>
          <w:sz w:val="32"/>
          <w:szCs w:val="32"/>
        </w:rPr>
      </w:pPr>
      <w:r>
        <w:rPr>
          <w:b/>
          <w:bCs/>
          <w:sz w:val="32"/>
          <w:szCs w:val="32"/>
          <w:lang w:val="en"/>
        </w:rPr>
        <w:t xml:space="preserve">            </w:t>
      </w:r>
      <w:r w:rsidR="008763D6" w:rsidRPr="00F876BD">
        <w:rPr>
          <w:b/>
          <w:bCs/>
          <w:color w:val="000000" w:themeColor="text1"/>
          <w:sz w:val="32"/>
          <w:szCs w:val="32"/>
          <w:lang w:val="vi-VN"/>
        </w:rPr>
        <w:t xml:space="preserve">BÁO CÁO MÔN </w:t>
      </w:r>
      <w:r w:rsidR="008763D6">
        <w:rPr>
          <w:b/>
          <w:bCs/>
          <w:color w:val="000000" w:themeColor="text1"/>
          <w:sz w:val="32"/>
          <w:szCs w:val="32"/>
        </w:rPr>
        <w:t>XỬ LÝ DỮ LIỆU LỚN</w:t>
      </w:r>
    </w:p>
    <w:p w14:paraId="37F993CD" w14:textId="77777777" w:rsidR="008763D6" w:rsidRPr="00B10E7E" w:rsidRDefault="008763D6" w:rsidP="008763D6">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p>
    <w:p w14:paraId="7CA7E321" w14:textId="77777777" w:rsidR="008763D6" w:rsidRPr="000D0013" w:rsidRDefault="008763D6" w:rsidP="008763D6">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4FC16A04" w14:textId="20C0E477" w:rsidR="008763D6" w:rsidRPr="00AB6056" w:rsidRDefault="00E2248B" w:rsidP="008763D6">
      <w:pPr>
        <w:suppressAutoHyphens/>
        <w:autoSpaceDE w:val="0"/>
        <w:autoSpaceDN w:val="0"/>
        <w:adjustRightInd w:val="0"/>
        <w:spacing w:line="360" w:lineRule="auto"/>
        <w:jc w:val="center"/>
        <w:rPr>
          <w:b/>
          <w:bCs/>
          <w:color w:val="000000" w:themeColor="text1"/>
          <w:sz w:val="48"/>
          <w:szCs w:val="48"/>
        </w:rPr>
      </w:pPr>
      <w:r>
        <w:rPr>
          <w:b/>
          <w:bCs/>
          <w:color w:val="000000" w:themeColor="text1"/>
          <w:sz w:val="48"/>
          <w:szCs w:val="48"/>
        </w:rPr>
        <w:t>BÀI</w:t>
      </w:r>
      <w:r w:rsidR="008763D6">
        <w:rPr>
          <w:b/>
          <w:bCs/>
          <w:color w:val="000000" w:themeColor="text1"/>
          <w:sz w:val="48"/>
          <w:szCs w:val="48"/>
        </w:rPr>
        <w:t xml:space="preserve"> BÁO CÁO GIỮA KỲ</w:t>
      </w:r>
    </w:p>
    <w:p w14:paraId="4A0CED33" w14:textId="77777777" w:rsidR="008763D6" w:rsidRPr="00B10E7E" w:rsidRDefault="008763D6" w:rsidP="008763D6">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6CF49DE2" w14:textId="77777777" w:rsidR="008763D6" w:rsidRPr="00B10E7E" w:rsidRDefault="008763D6" w:rsidP="008763D6">
      <w:pPr>
        <w:suppressAutoHyphens/>
        <w:autoSpaceDE w:val="0"/>
        <w:autoSpaceDN w:val="0"/>
        <w:adjustRightInd w:val="0"/>
        <w:spacing w:line="360" w:lineRule="auto"/>
        <w:jc w:val="center"/>
        <w:rPr>
          <w:b/>
          <w:bCs/>
          <w:lang w:val="en"/>
        </w:rPr>
      </w:pPr>
    </w:p>
    <w:p w14:paraId="7F59D791" w14:textId="77777777" w:rsidR="008763D6" w:rsidRPr="00B10E7E" w:rsidRDefault="008763D6" w:rsidP="008763D6">
      <w:pPr>
        <w:suppressAutoHyphens/>
        <w:autoSpaceDE w:val="0"/>
        <w:autoSpaceDN w:val="0"/>
        <w:adjustRightInd w:val="0"/>
        <w:spacing w:line="360" w:lineRule="auto"/>
        <w:jc w:val="both"/>
        <w:rPr>
          <w:b/>
          <w:bCs/>
          <w:lang w:val="en"/>
        </w:rPr>
      </w:pPr>
    </w:p>
    <w:p w14:paraId="34AFC83E" w14:textId="77777777" w:rsidR="008763D6" w:rsidRPr="00B03DD5" w:rsidRDefault="008763D6" w:rsidP="008763D6">
      <w:pPr>
        <w:suppressAutoHyphens/>
        <w:autoSpaceDE w:val="0"/>
        <w:autoSpaceDN w:val="0"/>
        <w:adjustRightInd w:val="0"/>
        <w:spacing w:line="360" w:lineRule="auto"/>
        <w:jc w:val="both"/>
        <w:rPr>
          <w:b/>
          <w:bCs/>
          <w:color w:val="FF0000"/>
          <w:lang w:val="en"/>
        </w:rPr>
      </w:pPr>
      <w:r>
        <w:rPr>
          <w:b/>
          <w:bCs/>
          <w:color w:val="FF0000"/>
          <w:lang w:val="en"/>
        </w:rPr>
        <w:t xml:space="preserve"> </w:t>
      </w:r>
    </w:p>
    <w:p w14:paraId="56A1C205" w14:textId="77777777" w:rsidR="008763D6" w:rsidRPr="00B10E7E" w:rsidRDefault="008763D6" w:rsidP="008763D6">
      <w:pPr>
        <w:suppressAutoHyphens/>
        <w:autoSpaceDE w:val="0"/>
        <w:autoSpaceDN w:val="0"/>
        <w:adjustRightInd w:val="0"/>
        <w:jc w:val="both"/>
        <w:rPr>
          <w:b/>
          <w:bCs/>
          <w:lang w:val="en"/>
        </w:rPr>
      </w:pPr>
    </w:p>
    <w:p w14:paraId="169D2F4F" w14:textId="77777777" w:rsidR="008763D6" w:rsidRPr="00486934" w:rsidRDefault="008763D6" w:rsidP="008763D6">
      <w:pPr>
        <w:suppressAutoHyphens/>
        <w:autoSpaceDE w:val="0"/>
        <w:autoSpaceDN w:val="0"/>
        <w:adjustRightInd w:val="0"/>
        <w:spacing w:line="360" w:lineRule="auto"/>
        <w:jc w:val="right"/>
        <w:rPr>
          <w:b/>
          <w:bCs/>
          <w:color w:val="000000" w:themeColor="text1"/>
          <w:sz w:val="28"/>
          <w:szCs w:val="28"/>
        </w:rPr>
      </w:pPr>
      <w:r w:rsidRPr="00D17325">
        <w:rPr>
          <w:i/>
          <w:color w:val="000000" w:themeColor="text1"/>
          <w:sz w:val="28"/>
          <w:szCs w:val="28"/>
          <w:lang w:val="vi-VN"/>
        </w:rPr>
        <w:t>Người hướng dẫn</w:t>
      </w:r>
      <w:r w:rsidRPr="00D17325">
        <w:rPr>
          <w:color w:val="000000" w:themeColor="text1"/>
          <w:sz w:val="28"/>
          <w:szCs w:val="28"/>
          <w:lang w:val="vi-VN"/>
        </w:rPr>
        <w:t xml:space="preserve">: </w:t>
      </w:r>
      <w:r w:rsidRPr="00D17325">
        <w:rPr>
          <w:b/>
          <w:bCs/>
          <w:color w:val="000000" w:themeColor="text1"/>
          <w:sz w:val="28"/>
          <w:szCs w:val="28"/>
          <w:lang w:val="vi-VN"/>
        </w:rPr>
        <w:t>TS.</w:t>
      </w:r>
      <w:r w:rsidRPr="00D17325">
        <w:rPr>
          <w:color w:val="000000" w:themeColor="text1"/>
          <w:sz w:val="28"/>
          <w:szCs w:val="28"/>
          <w:lang w:val="vi-VN"/>
        </w:rPr>
        <w:t xml:space="preserve"> </w:t>
      </w:r>
      <w:r>
        <w:rPr>
          <w:b/>
          <w:bCs/>
          <w:color w:val="000000" w:themeColor="text1"/>
          <w:sz w:val="28"/>
          <w:szCs w:val="28"/>
        </w:rPr>
        <w:t>Bùi Thanh Hùng</w:t>
      </w:r>
    </w:p>
    <w:p w14:paraId="272C95FC" w14:textId="77777777" w:rsidR="008763D6" w:rsidRPr="00364551" w:rsidRDefault="008763D6" w:rsidP="008763D6">
      <w:pPr>
        <w:suppressAutoHyphens/>
        <w:autoSpaceDE w:val="0"/>
        <w:autoSpaceDN w:val="0"/>
        <w:adjustRightInd w:val="0"/>
        <w:spacing w:line="360" w:lineRule="auto"/>
        <w:jc w:val="right"/>
        <w:rPr>
          <w:b/>
          <w:bCs/>
          <w:color w:val="000000" w:themeColor="text1"/>
          <w:sz w:val="28"/>
          <w:szCs w:val="28"/>
          <w:lang w:val="vi-VN"/>
        </w:rPr>
      </w:pPr>
      <w:r w:rsidRPr="00D17325">
        <w:rPr>
          <w:i/>
          <w:color w:val="000000" w:themeColor="text1"/>
          <w:sz w:val="28"/>
          <w:szCs w:val="28"/>
          <w:lang w:val="vi-VN"/>
        </w:rPr>
        <w:t>Người thực hiện</w:t>
      </w:r>
      <w:r w:rsidRPr="00D17325">
        <w:rPr>
          <w:color w:val="000000" w:themeColor="text1"/>
          <w:sz w:val="28"/>
          <w:szCs w:val="28"/>
          <w:lang w:val="vi-VN"/>
        </w:rPr>
        <w:t>:</w:t>
      </w:r>
      <w:r w:rsidRPr="00364551">
        <w:rPr>
          <w:color w:val="000000" w:themeColor="text1"/>
          <w:sz w:val="28"/>
          <w:szCs w:val="28"/>
          <w:lang w:val="vi-VN"/>
        </w:rPr>
        <w:t xml:space="preserve"> </w:t>
      </w:r>
      <w:r>
        <w:rPr>
          <w:b/>
          <w:bCs/>
          <w:color w:val="000000" w:themeColor="text1"/>
          <w:sz w:val="28"/>
          <w:szCs w:val="28"/>
          <w:lang w:val="vi-VN"/>
        </w:rPr>
        <w:t>Trần Anh Vũ</w:t>
      </w:r>
      <w:r w:rsidRPr="00364551">
        <w:rPr>
          <w:b/>
          <w:bCs/>
          <w:color w:val="000000" w:themeColor="text1"/>
          <w:sz w:val="28"/>
          <w:szCs w:val="28"/>
          <w:lang w:val="vi-VN"/>
        </w:rPr>
        <w:t xml:space="preserve"> </w:t>
      </w:r>
      <w:r>
        <w:rPr>
          <w:b/>
          <w:bCs/>
          <w:color w:val="000000" w:themeColor="text1"/>
          <w:sz w:val="28"/>
          <w:szCs w:val="28"/>
          <w:lang w:val="vi-VN"/>
        </w:rPr>
        <w:t>– 51800517</w:t>
      </w:r>
    </w:p>
    <w:p w14:paraId="7482A56F" w14:textId="77777777" w:rsidR="008763D6" w:rsidRPr="00364551" w:rsidRDefault="008763D6" w:rsidP="008763D6">
      <w:pPr>
        <w:suppressAutoHyphens/>
        <w:autoSpaceDE w:val="0"/>
        <w:autoSpaceDN w:val="0"/>
        <w:adjustRightInd w:val="0"/>
        <w:spacing w:line="360" w:lineRule="auto"/>
        <w:jc w:val="right"/>
        <w:rPr>
          <w:b/>
          <w:bCs/>
          <w:color w:val="000000" w:themeColor="text1"/>
          <w:sz w:val="28"/>
          <w:szCs w:val="28"/>
          <w:lang w:val="vi-VN"/>
        </w:rPr>
      </w:pPr>
      <w:r w:rsidRPr="00980DC0">
        <w:rPr>
          <w:i/>
          <w:iCs/>
          <w:color w:val="000000" w:themeColor="text1"/>
          <w:sz w:val="28"/>
          <w:szCs w:val="28"/>
          <w:lang w:val="vi-VN"/>
        </w:rPr>
        <w:t>Lớp</w:t>
      </w:r>
      <w:r>
        <w:rPr>
          <w:b/>
          <w:bCs/>
          <w:color w:val="000000" w:themeColor="text1"/>
          <w:sz w:val="28"/>
          <w:szCs w:val="28"/>
          <w:lang w:val="vi-VN"/>
        </w:rPr>
        <w:t xml:space="preserve">: </w:t>
      </w:r>
      <w:r>
        <w:rPr>
          <w:b/>
          <w:bCs/>
          <w:color w:val="000000" w:themeColor="text1"/>
          <w:sz w:val="28"/>
          <w:szCs w:val="28"/>
        </w:rPr>
        <w:t>18050201</w:t>
      </w:r>
      <w:r>
        <w:rPr>
          <w:b/>
          <w:bCs/>
          <w:color w:val="000000" w:themeColor="text1"/>
          <w:sz w:val="28"/>
          <w:szCs w:val="28"/>
          <w:lang w:val="vi-VN"/>
        </w:rPr>
        <w:t xml:space="preserve"> </w:t>
      </w:r>
    </w:p>
    <w:p w14:paraId="531178B4" w14:textId="77777777" w:rsidR="008763D6" w:rsidRPr="002007B8" w:rsidRDefault="008763D6" w:rsidP="008763D6">
      <w:pPr>
        <w:suppressAutoHyphens/>
        <w:autoSpaceDE w:val="0"/>
        <w:autoSpaceDN w:val="0"/>
        <w:adjustRightInd w:val="0"/>
        <w:spacing w:line="360" w:lineRule="auto"/>
        <w:jc w:val="right"/>
        <w:rPr>
          <w:b/>
          <w:bCs/>
          <w:color w:val="000000" w:themeColor="text1"/>
          <w:sz w:val="28"/>
          <w:szCs w:val="28"/>
          <w:lang w:val="vi-VN"/>
        </w:rPr>
      </w:pPr>
      <w:r w:rsidRPr="00D17325">
        <w:rPr>
          <w:color w:val="000000" w:themeColor="text1"/>
          <w:sz w:val="28"/>
          <w:szCs w:val="28"/>
          <w:lang w:val="vi-VN"/>
        </w:rPr>
        <w:t xml:space="preserve">Khoá    </w:t>
      </w:r>
      <w:r w:rsidRPr="00D17325">
        <w:rPr>
          <w:b/>
          <w:bCs/>
          <w:color w:val="000000" w:themeColor="text1"/>
          <w:sz w:val="28"/>
          <w:szCs w:val="28"/>
          <w:lang w:val="vi-VN"/>
        </w:rPr>
        <w:t xml:space="preserve"> :    22</w:t>
      </w:r>
    </w:p>
    <w:p w14:paraId="60506216" w14:textId="77777777" w:rsidR="008763D6" w:rsidRDefault="008763D6" w:rsidP="008763D6">
      <w:pPr>
        <w:suppressAutoHyphens/>
        <w:autoSpaceDE w:val="0"/>
        <w:autoSpaceDN w:val="0"/>
        <w:adjustRightInd w:val="0"/>
        <w:jc w:val="center"/>
        <w:rPr>
          <w:b/>
          <w:bCs/>
          <w:lang w:val="vi-VN"/>
        </w:rPr>
      </w:pPr>
    </w:p>
    <w:p w14:paraId="06CFD7E3" w14:textId="77777777" w:rsidR="008763D6" w:rsidRDefault="008763D6" w:rsidP="008763D6">
      <w:pPr>
        <w:suppressAutoHyphens/>
        <w:autoSpaceDE w:val="0"/>
        <w:autoSpaceDN w:val="0"/>
        <w:adjustRightInd w:val="0"/>
        <w:jc w:val="center"/>
        <w:rPr>
          <w:b/>
          <w:bCs/>
          <w:lang w:val="vi-VN"/>
        </w:rPr>
      </w:pPr>
    </w:p>
    <w:p w14:paraId="6E99D689" w14:textId="761EE8C1" w:rsidR="008763D6" w:rsidRDefault="008763D6" w:rsidP="008763D6">
      <w:pPr>
        <w:suppressAutoHyphens/>
        <w:autoSpaceDE w:val="0"/>
        <w:autoSpaceDN w:val="0"/>
        <w:adjustRightInd w:val="0"/>
        <w:jc w:val="center"/>
        <w:rPr>
          <w:b/>
          <w:bCs/>
          <w:lang w:val="vi-VN"/>
        </w:rPr>
      </w:pPr>
    </w:p>
    <w:p w14:paraId="1AD419A5" w14:textId="55E88736" w:rsidR="008763D6" w:rsidRDefault="008763D6" w:rsidP="008763D6">
      <w:pPr>
        <w:suppressAutoHyphens/>
        <w:autoSpaceDE w:val="0"/>
        <w:autoSpaceDN w:val="0"/>
        <w:adjustRightInd w:val="0"/>
        <w:jc w:val="center"/>
        <w:rPr>
          <w:b/>
          <w:bCs/>
          <w:lang w:val="vi-VN"/>
        </w:rPr>
      </w:pPr>
    </w:p>
    <w:p w14:paraId="54980C44" w14:textId="681B6AE3" w:rsidR="008763D6" w:rsidRDefault="008763D6" w:rsidP="008763D6">
      <w:pPr>
        <w:suppressAutoHyphens/>
        <w:autoSpaceDE w:val="0"/>
        <w:autoSpaceDN w:val="0"/>
        <w:adjustRightInd w:val="0"/>
        <w:jc w:val="center"/>
        <w:rPr>
          <w:b/>
          <w:bCs/>
          <w:lang w:val="vi-VN"/>
        </w:rPr>
      </w:pPr>
    </w:p>
    <w:p w14:paraId="7EE06CAA" w14:textId="02B5ACAC" w:rsidR="008763D6" w:rsidRDefault="008763D6" w:rsidP="008763D6">
      <w:pPr>
        <w:suppressAutoHyphens/>
        <w:autoSpaceDE w:val="0"/>
        <w:autoSpaceDN w:val="0"/>
        <w:adjustRightInd w:val="0"/>
        <w:jc w:val="center"/>
        <w:rPr>
          <w:b/>
          <w:bCs/>
          <w:lang w:val="vi-VN"/>
        </w:rPr>
      </w:pPr>
    </w:p>
    <w:p w14:paraId="0EAE0027" w14:textId="44489E74" w:rsidR="008763D6" w:rsidRDefault="008763D6" w:rsidP="008763D6">
      <w:pPr>
        <w:suppressAutoHyphens/>
        <w:autoSpaceDE w:val="0"/>
        <w:autoSpaceDN w:val="0"/>
        <w:adjustRightInd w:val="0"/>
        <w:jc w:val="center"/>
        <w:rPr>
          <w:b/>
          <w:bCs/>
          <w:lang w:val="vi-VN"/>
        </w:rPr>
      </w:pPr>
    </w:p>
    <w:p w14:paraId="30F3A128" w14:textId="0D7A4D48" w:rsidR="008763D6" w:rsidRDefault="008763D6" w:rsidP="008763D6">
      <w:pPr>
        <w:suppressAutoHyphens/>
        <w:autoSpaceDE w:val="0"/>
        <w:autoSpaceDN w:val="0"/>
        <w:adjustRightInd w:val="0"/>
        <w:jc w:val="center"/>
        <w:rPr>
          <w:b/>
          <w:bCs/>
          <w:lang w:val="vi-VN"/>
        </w:rPr>
      </w:pPr>
    </w:p>
    <w:p w14:paraId="195E488F" w14:textId="77777777" w:rsidR="008763D6" w:rsidRDefault="008763D6" w:rsidP="008763D6">
      <w:pPr>
        <w:suppressAutoHyphens/>
        <w:autoSpaceDE w:val="0"/>
        <w:autoSpaceDN w:val="0"/>
        <w:adjustRightInd w:val="0"/>
        <w:jc w:val="center"/>
        <w:rPr>
          <w:b/>
          <w:bCs/>
          <w:lang w:val="vi-VN"/>
        </w:rPr>
      </w:pPr>
    </w:p>
    <w:p w14:paraId="1EC83304" w14:textId="77777777" w:rsidR="008763D6" w:rsidRPr="008617AA" w:rsidRDefault="008763D6" w:rsidP="008763D6">
      <w:pPr>
        <w:suppressAutoHyphens/>
        <w:autoSpaceDE w:val="0"/>
        <w:autoSpaceDN w:val="0"/>
        <w:adjustRightInd w:val="0"/>
        <w:jc w:val="center"/>
        <w:rPr>
          <w:b/>
          <w:bCs/>
          <w:iCs/>
          <w:sz w:val="28"/>
          <w:szCs w:val="28"/>
          <w:lang w:val="vi-VN"/>
        </w:rPr>
        <w:sectPr w:rsidR="008763D6" w:rsidRPr="008617AA" w:rsidSect="005D5C20">
          <w:headerReference w:type="default" r:id="rId10"/>
          <w:pgSz w:w="12240" w:h="15840"/>
          <w:pgMar w:top="1985" w:right="1134" w:bottom="1701" w:left="1985" w:header="720" w:footer="720" w:gutter="0"/>
          <w:cols w:space="720"/>
          <w:docGrid w:linePitch="360"/>
        </w:sectPr>
      </w:pPr>
      <w:r>
        <w:rPr>
          <w:b/>
          <w:bCs/>
          <w:iCs/>
          <w:sz w:val="28"/>
          <w:szCs w:val="28"/>
          <w:lang w:val="vi-VN"/>
        </w:rPr>
        <w:t>THÀNH PHỐ HỒ CHÍ MINH, NĂM 20</w:t>
      </w:r>
      <w:r w:rsidRPr="008617AA">
        <w:rPr>
          <w:b/>
          <w:bCs/>
          <w:iCs/>
          <w:sz w:val="28"/>
          <w:szCs w:val="28"/>
          <w:lang w:val="vi-VN"/>
        </w:rPr>
        <w:t>21</w:t>
      </w:r>
    </w:p>
    <w:p w14:paraId="5B3FAA30" w14:textId="77777777" w:rsidR="00BB2B2A" w:rsidRPr="00DB7595" w:rsidRDefault="00BB2B2A" w:rsidP="002D796D">
      <w:pPr>
        <w:pStyle w:val="Chng"/>
        <w:jc w:val="center"/>
        <w:rPr>
          <w:lang w:val="vi-VN"/>
        </w:rPr>
      </w:pPr>
      <w:bookmarkStart w:id="0" w:name="_Toc99998340"/>
      <w:r w:rsidRPr="00DB7595">
        <w:rPr>
          <w:lang w:val="vi-VN"/>
        </w:rPr>
        <w:lastRenderedPageBreak/>
        <w:t>LỜI CẢM ƠN</w:t>
      </w:r>
      <w:bookmarkEnd w:id="0"/>
    </w:p>
    <w:p w14:paraId="3470C8B5" w14:textId="08712253" w:rsidR="006C7D23" w:rsidRPr="00C77129" w:rsidRDefault="006C7D23" w:rsidP="00530410">
      <w:pPr>
        <w:spacing w:line="360" w:lineRule="auto"/>
        <w:ind w:right="49" w:firstLine="720"/>
        <w:jc w:val="both"/>
        <w:rPr>
          <w:color w:val="000000" w:themeColor="text1"/>
          <w:sz w:val="26"/>
          <w:szCs w:val="26"/>
          <w:lang w:val="vi-VN"/>
        </w:rPr>
      </w:pPr>
      <w:r w:rsidRPr="00C77129">
        <w:rPr>
          <w:color w:val="000000" w:themeColor="text1"/>
          <w:sz w:val="26"/>
          <w:szCs w:val="26"/>
          <w:lang w:val="vi-VN"/>
        </w:rPr>
        <w:t xml:space="preserve">Để hoàn thành </w:t>
      </w:r>
      <w:r w:rsidR="00EF22DE">
        <w:rPr>
          <w:color w:val="000000" w:themeColor="text1"/>
          <w:sz w:val="26"/>
          <w:szCs w:val="26"/>
        </w:rPr>
        <w:t>báo cáo</w:t>
      </w:r>
      <w:r w:rsidRPr="00C77129">
        <w:rPr>
          <w:color w:val="000000" w:themeColor="text1"/>
          <w:sz w:val="26"/>
          <w:szCs w:val="26"/>
          <w:lang w:val="vi-VN"/>
        </w:rPr>
        <w:t xml:space="preserve"> này trước tiên em xin gửi đến </w:t>
      </w:r>
      <w:r w:rsidR="00E0328F">
        <w:rPr>
          <w:color w:val="000000" w:themeColor="text1"/>
          <w:sz w:val="26"/>
          <w:szCs w:val="26"/>
        </w:rPr>
        <w:t>cảm ơn</w:t>
      </w:r>
      <w:r w:rsidRPr="00C77129">
        <w:rPr>
          <w:color w:val="000000" w:themeColor="text1"/>
          <w:sz w:val="26"/>
          <w:szCs w:val="26"/>
          <w:lang w:val="vi-VN"/>
        </w:rPr>
        <w:t xml:space="preserve"> thầy </w:t>
      </w:r>
      <w:r w:rsidR="001863CA">
        <w:rPr>
          <w:color w:val="000000" w:themeColor="text1"/>
          <w:sz w:val="26"/>
          <w:szCs w:val="26"/>
          <w:lang w:val="vi-VN"/>
        </w:rPr>
        <w:t>Bùi Thanh Hùng</w:t>
      </w:r>
      <w:r w:rsidRPr="00C77129">
        <w:rPr>
          <w:color w:val="000000" w:themeColor="text1"/>
          <w:sz w:val="26"/>
          <w:szCs w:val="26"/>
          <w:lang w:val="vi-VN"/>
        </w:rPr>
        <w:t xml:space="preserve"> – người đã tận tình hướng dẫn, giúp đỡ em hoàn thành đố án cuối kì này lời cảm ơn sâu sắc nhất.</w:t>
      </w:r>
    </w:p>
    <w:p w14:paraId="65D0965A" w14:textId="4609CAEE" w:rsidR="00BB2B2A" w:rsidRPr="00DB7595" w:rsidRDefault="006C7D23" w:rsidP="00530410">
      <w:pPr>
        <w:pStyle w:val="Nidungvnbn"/>
        <w:spacing w:before="240"/>
        <w:rPr>
          <w:b/>
          <w:bCs/>
          <w:sz w:val="32"/>
          <w:szCs w:val="32"/>
          <w:lang w:val="vi-VN"/>
        </w:rPr>
      </w:pPr>
      <w:r w:rsidRPr="00C77129">
        <w:rPr>
          <w:color w:val="000000" w:themeColor="text1"/>
          <w:lang w:val="vi-VN"/>
        </w:rPr>
        <w:t xml:space="preserve">Với điều kiện thời gian cũng như kinh nghiệm còn chế của sinh viên, bài báo cáo này không thế tránh khỏi được những thiếu sót. </w:t>
      </w:r>
      <w:r w:rsidR="00E91320">
        <w:rPr>
          <w:color w:val="000000" w:themeColor="text1"/>
        </w:rPr>
        <w:t>Em</w:t>
      </w:r>
      <w:r w:rsidRPr="00C77129">
        <w:rPr>
          <w:color w:val="000000" w:themeColor="text1"/>
          <w:lang w:val="vi-VN"/>
        </w:rPr>
        <w:t xml:space="preserve"> rất mong nhận được sự chỉ bảo, đóng góp ý kiến của thầy để em có điều kiện bổ sung, nâng cao </w:t>
      </w:r>
      <w:r w:rsidR="009E6DDA">
        <w:rPr>
          <w:color w:val="000000" w:themeColor="text1"/>
        </w:rPr>
        <w:t>kiến</w:t>
      </w:r>
      <w:r w:rsidRPr="00C77129">
        <w:rPr>
          <w:color w:val="000000" w:themeColor="text1"/>
          <w:lang w:val="vi-VN"/>
        </w:rPr>
        <w:t xml:space="preserve"> thức của mình, phục vụ tốt hơn công việc thực tế</w:t>
      </w:r>
      <w:r w:rsidR="001823AE">
        <w:rPr>
          <w:color w:val="000000" w:themeColor="text1"/>
          <w:lang w:val="vi-VN"/>
        </w:rPr>
        <w:t xml:space="preserve"> sau này</w:t>
      </w:r>
      <w:r w:rsidR="00193AED" w:rsidRPr="00735BDB">
        <w:rPr>
          <w:bCs/>
          <w:lang w:val="vi-VN"/>
        </w:rPr>
        <w:t>.</w:t>
      </w:r>
      <w:r w:rsidR="00BB2B2A" w:rsidRPr="00DB7595">
        <w:rPr>
          <w:b/>
          <w:bCs/>
          <w:sz w:val="32"/>
          <w:szCs w:val="32"/>
          <w:lang w:val="vi-VN"/>
        </w:rPr>
        <w:t xml:space="preserve"> </w:t>
      </w:r>
      <w:r w:rsidR="00BB2B2A" w:rsidRPr="00DB7595">
        <w:rPr>
          <w:b/>
          <w:bCs/>
          <w:sz w:val="32"/>
          <w:szCs w:val="32"/>
          <w:lang w:val="vi-VN"/>
        </w:rPr>
        <w:br w:type="page"/>
      </w:r>
    </w:p>
    <w:p w14:paraId="0E24E94B"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3916999E"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33102528"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0D6E3272" w14:textId="317231AA" w:rsidR="00C96DF9" w:rsidRPr="00D17325" w:rsidRDefault="00C96DF9" w:rsidP="00C96DF9">
      <w:pPr>
        <w:pStyle w:val="Nidungvnbn"/>
        <w:ind w:right="432"/>
        <w:rPr>
          <w:color w:val="000000" w:themeColor="text1"/>
          <w:lang w:val="vi-VN"/>
        </w:rPr>
      </w:pPr>
      <w:r w:rsidRPr="00D17325">
        <w:rPr>
          <w:color w:val="000000" w:themeColor="text1"/>
          <w:lang w:val="vi-VN"/>
        </w:rPr>
        <w:t>Tôi xin cam đoan đây là sản phẩm đồ án của riêng tôi / chúng tôi và được sự hướng dẫn của ThS</w:t>
      </w:r>
      <w:r>
        <w:rPr>
          <w:color w:val="000000" w:themeColor="text1"/>
          <w:lang w:val="vi-VN"/>
        </w:rPr>
        <w:t xml:space="preserve">. </w:t>
      </w:r>
      <w:r w:rsidR="001863CA">
        <w:rPr>
          <w:color w:val="000000" w:themeColor="text1"/>
          <w:lang w:val="vi-VN"/>
        </w:rPr>
        <w:t>Bùi Thanh Hùng</w:t>
      </w:r>
      <w:r w:rsidRPr="00D17325">
        <w:rPr>
          <w:color w:val="000000" w:themeColor="text1"/>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791FAC2" w14:textId="77777777" w:rsidR="00C96DF9" w:rsidRPr="00D17325" w:rsidRDefault="00C96DF9" w:rsidP="00C96DF9">
      <w:pPr>
        <w:pStyle w:val="Nidungvnbn"/>
        <w:ind w:right="432"/>
        <w:rPr>
          <w:color w:val="000000" w:themeColor="text1"/>
          <w:lang w:val="vi-VN"/>
        </w:rPr>
      </w:pPr>
      <w:r w:rsidRPr="00D17325">
        <w:rPr>
          <w:color w:val="000000" w:themeColor="text1"/>
          <w:lang w:val="vi-VN"/>
        </w:rPr>
        <w:t>Ngoài ra, trong đồ án còn sử dụng một số nhận xét, đánh giá cũng như số liệu của các tác giả khác, cơ quan tổ chức khác đều có trích dẫn và chú thích nguồn gốc.</w:t>
      </w:r>
    </w:p>
    <w:p w14:paraId="164DB8EC" w14:textId="77777777" w:rsidR="00C96DF9" w:rsidRPr="00D17325" w:rsidRDefault="00C96DF9" w:rsidP="00C96DF9">
      <w:pPr>
        <w:pStyle w:val="Nidungvnbn"/>
        <w:ind w:right="432"/>
        <w:rPr>
          <w:color w:val="000000" w:themeColor="text1"/>
          <w:lang w:val="vi-VN"/>
        </w:rPr>
      </w:pPr>
      <w:r w:rsidRPr="005F38D5">
        <w:rPr>
          <w:bCs/>
          <w:color w:val="000000" w:themeColor="text1"/>
          <w:lang w:val="vi-VN"/>
        </w:rPr>
        <w:t>Nếu phát hiện có bất kỳ sự gian lận nào tôi xin hoàn toàn chịu trách nhiệm về nội dung đồ án của mình.</w:t>
      </w:r>
      <w:r w:rsidRPr="00D17325">
        <w:rPr>
          <w:color w:val="000000" w:themeColor="text1"/>
          <w:lang w:val="vi-VN"/>
        </w:rPr>
        <w:t xml:space="preserve"> Trường đại học Tôn Đức Thắng không liên quan đến những vi phạm tác quyền, bản quyền do tôi gây ra trong quá trình thực hiện (nếu có).</w:t>
      </w:r>
    </w:p>
    <w:p w14:paraId="3EBC0469" w14:textId="77777777" w:rsidR="00C96DF9" w:rsidRPr="00D17325" w:rsidRDefault="00C96DF9" w:rsidP="00C96DF9">
      <w:pPr>
        <w:pStyle w:val="Nidungvnbn"/>
        <w:ind w:left="3600" w:right="432"/>
        <w:jc w:val="center"/>
        <w:rPr>
          <w:color w:val="000000" w:themeColor="text1"/>
          <w:lang w:val="vi-VN"/>
        </w:rPr>
      </w:pPr>
      <w:r w:rsidRPr="00D17325">
        <w:rPr>
          <w:color w:val="000000" w:themeColor="text1"/>
          <w:lang w:val="vi-VN"/>
        </w:rPr>
        <w:t>TP. Hồ Chí Minh, ngày   tháng   năm</w:t>
      </w:r>
    </w:p>
    <w:p w14:paraId="4E01FF58" w14:textId="77777777" w:rsidR="00C96DF9" w:rsidRDefault="00C96DF9" w:rsidP="00C96DF9">
      <w:pPr>
        <w:pStyle w:val="Nidungvnbn"/>
        <w:ind w:left="3600" w:right="432"/>
        <w:jc w:val="center"/>
        <w:rPr>
          <w:color w:val="000000" w:themeColor="text1"/>
          <w:lang w:val="vi-VN"/>
        </w:rPr>
      </w:pPr>
      <w:r w:rsidRPr="00D17325">
        <w:rPr>
          <w:color w:val="000000" w:themeColor="text1"/>
          <w:lang w:val="vi-VN"/>
        </w:rPr>
        <w:t>Tác giả</w:t>
      </w:r>
    </w:p>
    <w:p w14:paraId="3DADAC95" w14:textId="77777777" w:rsidR="00A4530E" w:rsidRPr="00D17325" w:rsidRDefault="00A4530E" w:rsidP="00C96DF9">
      <w:pPr>
        <w:pStyle w:val="Nidungvnbn"/>
        <w:ind w:left="3600" w:right="432"/>
        <w:jc w:val="center"/>
        <w:rPr>
          <w:color w:val="000000" w:themeColor="text1"/>
          <w:lang w:val="vi-VN"/>
        </w:rPr>
      </w:pPr>
    </w:p>
    <w:p w14:paraId="2A63D0BB" w14:textId="77777777" w:rsidR="003F6AC0" w:rsidRDefault="003F6AC0" w:rsidP="00BD235E">
      <w:pPr>
        <w:pStyle w:val="Nidungvnbn"/>
        <w:ind w:right="432"/>
        <w:rPr>
          <w:color w:val="000000" w:themeColor="text1"/>
          <w:lang w:val="vi-VN"/>
        </w:rPr>
      </w:pPr>
    </w:p>
    <w:p w14:paraId="524B6309" w14:textId="77777777" w:rsidR="00C96DF9" w:rsidRPr="00364551" w:rsidRDefault="00C96DF9" w:rsidP="00C96DF9">
      <w:pPr>
        <w:pStyle w:val="Nidungvnbn"/>
        <w:ind w:left="3600" w:right="432"/>
        <w:jc w:val="center"/>
        <w:rPr>
          <w:color w:val="000000" w:themeColor="text1"/>
          <w:lang w:val="vi-VN"/>
        </w:rPr>
      </w:pPr>
      <w:r>
        <w:rPr>
          <w:color w:val="000000" w:themeColor="text1"/>
          <w:lang w:val="vi-VN"/>
        </w:rPr>
        <w:t>Trần Anh Vũ</w:t>
      </w:r>
    </w:p>
    <w:p w14:paraId="31232697" w14:textId="77777777" w:rsidR="00456368" w:rsidRPr="006174C9" w:rsidRDefault="00456368" w:rsidP="00BB2B2A">
      <w:pPr>
        <w:tabs>
          <w:tab w:val="center" w:pos="6379"/>
        </w:tabs>
        <w:spacing w:after="200" w:line="276" w:lineRule="auto"/>
        <w:rPr>
          <w:i/>
          <w:sz w:val="26"/>
          <w:szCs w:val="26"/>
          <w:lang w:val="vi-VN"/>
        </w:rPr>
      </w:pPr>
    </w:p>
    <w:p w14:paraId="2C8C2BEC"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187DD800" w14:textId="77777777" w:rsidR="00B118C8" w:rsidRPr="00B118C8" w:rsidRDefault="00B118C8" w:rsidP="002D796D">
      <w:pPr>
        <w:pStyle w:val="Chng"/>
        <w:jc w:val="center"/>
        <w:rPr>
          <w:lang w:val="vi-VN"/>
        </w:rPr>
      </w:pPr>
      <w:bookmarkStart w:id="1" w:name="_Toc99998341"/>
      <w:r w:rsidRPr="00B118C8">
        <w:rPr>
          <w:lang w:val="vi-VN"/>
        </w:rPr>
        <w:lastRenderedPageBreak/>
        <w:t>PHẦN XÁC NHẬN VÀ ĐÁNH GIÁ CỦA GIẢNG VIÊN</w:t>
      </w:r>
      <w:bookmarkEnd w:id="1"/>
    </w:p>
    <w:p w14:paraId="2ED4349E" w14:textId="77777777" w:rsidR="00B118C8" w:rsidRPr="002D796D" w:rsidRDefault="00B118C8" w:rsidP="002D796D">
      <w:pPr>
        <w:pStyle w:val="Nidungvnbn"/>
        <w:rPr>
          <w:b/>
          <w:lang w:val="vi-VN"/>
        </w:rPr>
      </w:pPr>
      <w:r w:rsidRPr="002D796D">
        <w:rPr>
          <w:b/>
          <w:lang w:val="vi-VN"/>
        </w:rPr>
        <w:t>Phần xác nhận của GV hướng dẫn</w:t>
      </w:r>
    </w:p>
    <w:p w14:paraId="1DF36938"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E183854"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22359DB9"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7DF08650" w14:textId="77777777" w:rsidR="00B118C8" w:rsidRPr="00DC2276" w:rsidRDefault="00B118C8">
      <w:pPr>
        <w:spacing w:after="200" w:line="276" w:lineRule="auto"/>
        <w:rPr>
          <w:lang w:val="vi-VN"/>
        </w:rPr>
      </w:pPr>
    </w:p>
    <w:p w14:paraId="0F5DAF8A" w14:textId="77777777" w:rsidR="00B118C8" w:rsidRPr="00DC2276" w:rsidRDefault="00B118C8">
      <w:pPr>
        <w:spacing w:after="200" w:line="276" w:lineRule="auto"/>
        <w:rPr>
          <w:lang w:val="vi-VN"/>
        </w:rPr>
      </w:pPr>
    </w:p>
    <w:p w14:paraId="1823FA02" w14:textId="77777777" w:rsidR="00B118C8" w:rsidRPr="00DC2276" w:rsidRDefault="00B118C8">
      <w:pPr>
        <w:spacing w:after="200" w:line="276" w:lineRule="auto"/>
        <w:rPr>
          <w:lang w:val="vi-VN"/>
        </w:rPr>
      </w:pPr>
    </w:p>
    <w:p w14:paraId="373ACD08" w14:textId="77777777" w:rsidR="00B118C8" w:rsidRPr="00DC2276" w:rsidRDefault="00B118C8" w:rsidP="002D796D">
      <w:pPr>
        <w:pStyle w:val="Nidungvnbn"/>
        <w:rPr>
          <w:b/>
          <w:lang w:val="vi-VN"/>
        </w:rPr>
      </w:pPr>
      <w:r w:rsidRPr="00DC2276">
        <w:rPr>
          <w:b/>
          <w:lang w:val="vi-VN"/>
        </w:rPr>
        <w:t>Phần đánh giá của GV chấm bài</w:t>
      </w:r>
    </w:p>
    <w:p w14:paraId="65D88F7C"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005713F"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2BD658A0"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912CAB0" w14:textId="77777777" w:rsidR="00B118C8" w:rsidRPr="00DC2276" w:rsidRDefault="00B118C8" w:rsidP="00B118C8">
      <w:pPr>
        <w:spacing w:after="200" w:line="276" w:lineRule="auto"/>
        <w:rPr>
          <w:lang w:val="vi-VN"/>
        </w:rPr>
      </w:pPr>
    </w:p>
    <w:p w14:paraId="40F6B69A" w14:textId="77777777" w:rsidR="00B118C8" w:rsidRPr="00DC2276" w:rsidRDefault="00B118C8" w:rsidP="00B118C8">
      <w:pPr>
        <w:pStyle w:val="Tiumccp1"/>
        <w:rPr>
          <w:sz w:val="32"/>
          <w:szCs w:val="32"/>
          <w:lang w:val="vi-VN"/>
        </w:rPr>
      </w:pPr>
      <w:r w:rsidRPr="00B118C8">
        <w:rPr>
          <w:lang w:val="vi-VN"/>
        </w:rPr>
        <w:br w:type="page"/>
      </w:r>
    </w:p>
    <w:p w14:paraId="53C804AA" w14:textId="77777777" w:rsidR="00BB2B2A" w:rsidRPr="00DB7595" w:rsidRDefault="00BB2B2A" w:rsidP="00B118C8">
      <w:pPr>
        <w:pStyle w:val="Chng"/>
        <w:jc w:val="center"/>
        <w:rPr>
          <w:lang w:val="vi-VN"/>
        </w:rPr>
      </w:pPr>
      <w:bookmarkStart w:id="2" w:name="_Toc99998342"/>
      <w:r w:rsidRPr="00DB7595">
        <w:rPr>
          <w:lang w:val="vi-VN"/>
        </w:rPr>
        <w:lastRenderedPageBreak/>
        <w:t>TÓM TẮT</w:t>
      </w:r>
      <w:bookmarkEnd w:id="2"/>
    </w:p>
    <w:p w14:paraId="3B67DBFA" w14:textId="77777777" w:rsidR="00291721" w:rsidRPr="00DB7595" w:rsidRDefault="00291721" w:rsidP="007D3576">
      <w:pPr>
        <w:pStyle w:val="Nidungvnbn"/>
        <w:rPr>
          <w:lang w:val="vi-VN"/>
        </w:rPr>
      </w:pPr>
    </w:p>
    <w:p w14:paraId="1A6EE714" w14:textId="4624316C" w:rsidR="00642B81" w:rsidRPr="00E37DFA" w:rsidRDefault="00B82250" w:rsidP="004D18A4">
      <w:pPr>
        <w:spacing w:after="160" w:line="360" w:lineRule="auto"/>
        <w:ind w:firstLine="720"/>
        <w:jc w:val="both"/>
        <w:rPr>
          <w:sz w:val="26"/>
          <w:szCs w:val="26"/>
        </w:rPr>
      </w:pPr>
      <w:r>
        <w:rPr>
          <w:bCs/>
          <w:color w:val="000000" w:themeColor="text1"/>
          <w:sz w:val="26"/>
          <w:szCs w:val="26"/>
          <w:lang w:val="vi-VN"/>
        </w:rPr>
        <w:t xml:space="preserve">Với sự phát triển </w:t>
      </w:r>
      <w:r w:rsidR="00E37DFA">
        <w:rPr>
          <w:bCs/>
          <w:color w:val="000000" w:themeColor="text1"/>
          <w:sz w:val="26"/>
          <w:szCs w:val="26"/>
        </w:rPr>
        <w:t>của khoa học hiện đại rất nhanh chóng hiện nay dẫ đến tình trạng có nhiều dữ liệu khổng lồ cần phải xử lý và phân tích</w:t>
      </w:r>
      <w:r w:rsidR="00A9516B">
        <w:rPr>
          <w:bCs/>
          <w:color w:val="000000" w:themeColor="text1"/>
          <w:sz w:val="26"/>
          <w:szCs w:val="26"/>
        </w:rPr>
        <w:t>.</w:t>
      </w:r>
    </w:p>
    <w:p w14:paraId="2BA3BB44" w14:textId="4A5CE4F7" w:rsidR="00456C7B" w:rsidRDefault="009412AE" w:rsidP="004D18A4">
      <w:pPr>
        <w:spacing w:after="160" w:line="360" w:lineRule="auto"/>
        <w:ind w:firstLine="720"/>
        <w:jc w:val="both"/>
        <w:rPr>
          <w:rStyle w:val="NidungvnbnChar"/>
          <w:rFonts w:eastAsiaTheme="minorHAnsi"/>
        </w:rPr>
      </w:pPr>
      <w:r>
        <w:rPr>
          <w:sz w:val="26"/>
          <w:szCs w:val="26"/>
          <w:lang w:val="vi-VN"/>
        </w:rPr>
        <w:t xml:space="preserve">Do đó, </w:t>
      </w:r>
      <w:r w:rsidR="00A9516B">
        <w:rPr>
          <w:rStyle w:val="NidungvnbnChar"/>
          <w:rFonts w:eastAsiaTheme="minorHAnsi"/>
        </w:rPr>
        <w:t>qua bài giữa kỳ này em xin trình bày về hai phần mà trong đề giữa kỳ yêu cầu:</w:t>
      </w:r>
    </w:p>
    <w:p w14:paraId="68C8B803" w14:textId="77DF1360" w:rsidR="00A9516B" w:rsidRDefault="00A9516B" w:rsidP="004D18A4">
      <w:pPr>
        <w:spacing w:after="160" w:line="360" w:lineRule="auto"/>
        <w:ind w:firstLine="720"/>
        <w:jc w:val="both"/>
        <w:rPr>
          <w:rStyle w:val="NidungvnbnChar"/>
          <w:rFonts w:eastAsiaTheme="minorHAnsi"/>
        </w:rPr>
      </w:pPr>
      <w:r>
        <w:rPr>
          <w:rStyle w:val="NidungvnbnChar"/>
          <w:rFonts w:eastAsiaTheme="minorHAnsi"/>
        </w:rPr>
        <w:t>Phần 1 – Thu thập dữ liệu</w:t>
      </w:r>
    </w:p>
    <w:p w14:paraId="43F753AB" w14:textId="6B76A986" w:rsidR="001F2EFA" w:rsidRPr="00A9516B" w:rsidRDefault="001F2EFA" w:rsidP="004D18A4">
      <w:pPr>
        <w:spacing w:after="160" w:line="360" w:lineRule="auto"/>
        <w:ind w:firstLine="720"/>
        <w:jc w:val="both"/>
        <w:rPr>
          <w:rStyle w:val="NidungvnbnChar"/>
          <w:rFonts w:eastAsiaTheme="minorHAnsi"/>
        </w:rPr>
      </w:pPr>
      <w:r>
        <w:rPr>
          <w:rStyle w:val="NidungvnbnChar"/>
          <w:rFonts w:eastAsiaTheme="minorHAnsi"/>
        </w:rPr>
        <w:t>Phần 2 – Khai phá dữ liệu</w:t>
      </w:r>
    </w:p>
    <w:p w14:paraId="4353E0BE" w14:textId="77777777" w:rsidR="00DB7595" w:rsidRDefault="007E6AB9">
      <w:pPr>
        <w:spacing w:after="200" w:line="276" w:lineRule="auto"/>
        <w:rPr>
          <w:sz w:val="26"/>
          <w:szCs w:val="26"/>
          <w:lang w:val="vi-VN"/>
        </w:rPr>
        <w:sectPr w:rsidR="00DB7595" w:rsidSect="00B118C8">
          <w:headerReference w:type="default" r:id="rId11"/>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03E1A5FB" w14:textId="77777777" w:rsidR="007E6AB9" w:rsidRPr="00395A6B" w:rsidRDefault="007E6AB9" w:rsidP="002D796D">
      <w:pPr>
        <w:pStyle w:val="Chng"/>
        <w:jc w:val="center"/>
        <w:rPr>
          <w:lang w:val="vi-VN"/>
        </w:rPr>
      </w:pPr>
      <w:bookmarkStart w:id="3" w:name="_Toc99998343"/>
      <w:r w:rsidRPr="00395A6B">
        <w:rPr>
          <w:lang w:val="vi-VN"/>
        </w:rPr>
        <w:lastRenderedPageBreak/>
        <w:t>MỤC LỤC</w:t>
      </w:r>
      <w:bookmarkEnd w:id="3"/>
    </w:p>
    <w:p w14:paraId="5DE46B12" w14:textId="4B7D2E59" w:rsidR="00585D92" w:rsidRDefault="00C75086">
      <w:pPr>
        <w:pStyle w:val="TOC1"/>
        <w:tabs>
          <w:tab w:val="right" w:leader="dot" w:pos="9111"/>
        </w:tabs>
        <w:rPr>
          <w:rFonts w:asciiTheme="minorHAnsi" w:eastAsiaTheme="minorEastAsia" w:hAnsiTheme="minorHAns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99998340" w:history="1">
        <w:r w:rsidR="00585D92" w:rsidRPr="00A77096">
          <w:rPr>
            <w:rStyle w:val="Hyperlink"/>
            <w:noProof/>
            <w:lang w:val="vi-VN"/>
          </w:rPr>
          <w:t>LỜI CẢM ƠN</w:t>
        </w:r>
        <w:r w:rsidR="00585D92">
          <w:rPr>
            <w:noProof/>
            <w:webHidden/>
          </w:rPr>
          <w:tab/>
        </w:r>
        <w:r w:rsidR="00585D92">
          <w:rPr>
            <w:noProof/>
            <w:webHidden/>
          </w:rPr>
          <w:fldChar w:fldCharType="begin"/>
        </w:r>
        <w:r w:rsidR="00585D92">
          <w:rPr>
            <w:noProof/>
            <w:webHidden/>
          </w:rPr>
          <w:instrText xml:space="preserve"> PAGEREF _Toc99998340 \h </w:instrText>
        </w:r>
        <w:r w:rsidR="00585D92">
          <w:rPr>
            <w:noProof/>
            <w:webHidden/>
          </w:rPr>
        </w:r>
        <w:r w:rsidR="00585D92">
          <w:rPr>
            <w:noProof/>
            <w:webHidden/>
          </w:rPr>
          <w:fldChar w:fldCharType="separate"/>
        </w:r>
        <w:r w:rsidR="00585D92">
          <w:rPr>
            <w:noProof/>
            <w:webHidden/>
          </w:rPr>
          <w:t>i</w:t>
        </w:r>
        <w:r w:rsidR="00585D92">
          <w:rPr>
            <w:noProof/>
            <w:webHidden/>
          </w:rPr>
          <w:fldChar w:fldCharType="end"/>
        </w:r>
      </w:hyperlink>
    </w:p>
    <w:p w14:paraId="1EEC84EE" w14:textId="124FB30C" w:rsidR="00585D92" w:rsidRDefault="00585D92">
      <w:pPr>
        <w:pStyle w:val="TOC1"/>
        <w:tabs>
          <w:tab w:val="right" w:leader="dot" w:pos="9111"/>
        </w:tabs>
        <w:rPr>
          <w:rFonts w:asciiTheme="minorHAnsi" w:eastAsiaTheme="minorEastAsia" w:hAnsiTheme="minorHAnsi"/>
          <w:noProof/>
          <w:sz w:val="22"/>
          <w:szCs w:val="22"/>
        </w:rPr>
      </w:pPr>
      <w:hyperlink w:anchor="_Toc99998341" w:history="1">
        <w:r w:rsidRPr="00A77096">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_Toc99998341 \h </w:instrText>
        </w:r>
        <w:r>
          <w:rPr>
            <w:noProof/>
            <w:webHidden/>
          </w:rPr>
        </w:r>
        <w:r>
          <w:rPr>
            <w:noProof/>
            <w:webHidden/>
          </w:rPr>
          <w:fldChar w:fldCharType="separate"/>
        </w:r>
        <w:r>
          <w:rPr>
            <w:noProof/>
            <w:webHidden/>
          </w:rPr>
          <w:t>iii</w:t>
        </w:r>
        <w:r>
          <w:rPr>
            <w:noProof/>
            <w:webHidden/>
          </w:rPr>
          <w:fldChar w:fldCharType="end"/>
        </w:r>
      </w:hyperlink>
    </w:p>
    <w:p w14:paraId="72B46DCF" w14:textId="0B2710F8" w:rsidR="00585D92" w:rsidRDefault="00585D92">
      <w:pPr>
        <w:pStyle w:val="TOC1"/>
        <w:tabs>
          <w:tab w:val="right" w:leader="dot" w:pos="9111"/>
        </w:tabs>
        <w:rPr>
          <w:rFonts w:asciiTheme="minorHAnsi" w:eastAsiaTheme="minorEastAsia" w:hAnsiTheme="minorHAnsi"/>
          <w:noProof/>
          <w:sz w:val="22"/>
          <w:szCs w:val="22"/>
        </w:rPr>
      </w:pPr>
      <w:hyperlink w:anchor="_Toc99998342" w:history="1">
        <w:r w:rsidRPr="00A77096">
          <w:rPr>
            <w:rStyle w:val="Hyperlink"/>
            <w:noProof/>
            <w:lang w:val="vi-VN"/>
          </w:rPr>
          <w:t>TÓM TẮT</w:t>
        </w:r>
        <w:r>
          <w:rPr>
            <w:noProof/>
            <w:webHidden/>
          </w:rPr>
          <w:tab/>
        </w:r>
        <w:r>
          <w:rPr>
            <w:noProof/>
            <w:webHidden/>
          </w:rPr>
          <w:fldChar w:fldCharType="begin"/>
        </w:r>
        <w:r>
          <w:rPr>
            <w:noProof/>
            <w:webHidden/>
          </w:rPr>
          <w:instrText xml:space="preserve"> PAGEREF _Toc99998342 \h </w:instrText>
        </w:r>
        <w:r>
          <w:rPr>
            <w:noProof/>
            <w:webHidden/>
          </w:rPr>
        </w:r>
        <w:r>
          <w:rPr>
            <w:noProof/>
            <w:webHidden/>
          </w:rPr>
          <w:fldChar w:fldCharType="separate"/>
        </w:r>
        <w:r>
          <w:rPr>
            <w:noProof/>
            <w:webHidden/>
          </w:rPr>
          <w:t>iv</w:t>
        </w:r>
        <w:r>
          <w:rPr>
            <w:noProof/>
            <w:webHidden/>
          </w:rPr>
          <w:fldChar w:fldCharType="end"/>
        </w:r>
      </w:hyperlink>
    </w:p>
    <w:p w14:paraId="0EE585C1" w14:textId="46DA6F17" w:rsidR="00585D92" w:rsidRDefault="00585D92">
      <w:pPr>
        <w:pStyle w:val="TOC1"/>
        <w:tabs>
          <w:tab w:val="right" w:leader="dot" w:pos="9111"/>
        </w:tabs>
        <w:rPr>
          <w:rFonts w:asciiTheme="minorHAnsi" w:eastAsiaTheme="minorEastAsia" w:hAnsiTheme="minorHAnsi"/>
          <w:noProof/>
          <w:sz w:val="22"/>
          <w:szCs w:val="22"/>
        </w:rPr>
      </w:pPr>
      <w:hyperlink w:anchor="_Toc99998343" w:history="1">
        <w:r w:rsidRPr="00A77096">
          <w:rPr>
            <w:rStyle w:val="Hyperlink"/>
            <w:noProof/>
            <w:lang w:val="vi-VN"/>
          </w:rPr>
          <w:t>MỤC LỤC</w:t>
        </w:r>
        <w:r>
          <w:rPr>
            <w:noProof/>
            <w:webHidden/>
          </w:rPr>
          <w:tab/>
        </w:r>
        <w:r>
          <w:rPr>
            <w:noProof/>
            <w:webHidden/>
          </w:rPr>
          <w:fldChar w:fldCharType="begin"/>
        </w:r>
        <w:r>
          <w:rPr>
            <w:noProof/>
            <w:webHidden/>
          </w:rPr>
          <w:instrText xml:space="preserve"> PAGEREF _Toc99998343 \h </w:instrText>
        </w:r>
        <w:r>
          <w:rPr>
            <w:noProof/>
            <w:webHidden/>
          </w:rPr>
        </w:r>
        <w:r>
          <w:rPr>
            <w:noProof/>
            <w:webHidden/>
          </w:rPr>
          <w:fldChar w:fldCharType="separate"/>
        </w:r>
        <w:r>
          <w:rPr>
            <w:noProof/>
            <w:webHidden/>
          </w:rPr>
          <w:t>1</w:t>
        </w:r>
        <w:r>
          <w:rPr>
            <w:noProof/>
            <w:webHidden/>
          </w:rPr>
          <w:fldChar w:fldCharType="end"/>
        </w:r>
      </w:hyperlink>
    </w:p>
    <w:p w14:paraId="1648F1CA" w14:textId="1FED183C" w:rsidR="00585D92" w:rsidRDefault="00585D92">
      <w:pPr>
        <w:pStyle w:val="TOC1"/>
        <w:tabs>
          <w:tab w:val="right" w:leader="dot" w:pos="9111"/>
        </w:tabs>
        <w:rPr>
          <w:rFonts w:asciiTheme="minorHAnsi" w:eastAsiaTheme="minorEastAsia" w:hAnsiTheme="minorHAnsi"/>
          <w:noProof/>
          <w:sz w:val="22"/>
          <w:szCs w:val="22"/>
        </w:rPr>
      </w:pPr>
      <w:hyperlink w:anchor="_Toc99998344" w:history="1">
        <w:r w:rsidRPr="00A77096">
          <w:rPr>
            <w:rStyle w:val="Hyperlink"/>
            <w:noProof/>
          </w:rPr>
          <w:t>DANH MỤC CÁC BẢNG BIỂU, HÌNH VẼ, ĐỒ THỊ</w:t>
        </w:r>
        <w:r>
          <w:rPr>
            <w:noProof/>
            <w:webHidden/>
          </w:rPr>
          <w:tab/>
        </w:r>
        <w:r>
          <w:rPr>
            <w:noProof/>
            <w:webHidden/>
          </w:rPr>
          <w:fldChar w:fldCharType="begin"/>
        </w:r>
        <w:r>
          <w:rPr>
            <w:noProof/>
            <w:webHidden/>
          </w:rPr>
          <w:instrText xml:space="preserve"> PAGEREF _Toc99998344 \h </w:instrText>
        </w:r>
        <w:r>
          <w:rPr>
            <w:noProof/>
            <w:webHidden/>
          </w:rPr>
        </w:r>
        <w:r>
          <w:rPr>
            <w:noProof/>
            <w:webHidden/>
          </w:rPr>
          <w:fldChar w:fldCharType="separate"/>
        </w:r>
        <w:r>
          <w:rPr>
            <w:noProof/>
            <w:webHidden/>
          </w:rPr>
          <w:t>3</w:t>
        </w:r>
        <w:r>
          <w:rPr>
            <w:noProof/>
            <w:webHidden/>
          </w:rPr>
          <w:fldChar w:fldCharType="end"/>
        </w:r>
      </w:hyperlink>
    </w:p>
    <w:p w14:paraId="0770A076" w14:textId="59B073CF" w:rsidR="00585D92" w:rsidRDefault="00585D92">
      <w:pPr>
        <w:pStyle w:val="TOC1"/>
        <w:tabs>
          <w:tab w:val="right" w:leader="dot" w:pos="9111"/>
        </w:tabs>
        <w:rPr>
          <w:rFonts w:asciiTheme="minorHAnsi" w:eastAsiaTheme="minorEastAsia" w:hAnsiTheme="minorHAnsi"/>
          <w:noProof/>
          <w:sz w:val="22"/>
          <w:szCs w:val="22"/>
        </w:rPr>
      </w:pPr>
      <w:hyperlink w:anchor="_Toc99998345" w:history="1">
        <w:r w:rsidRPr="00A77096">
          <w:rPr>
            <w:rStyle w:val="Hyperlink"/>
            <w:noProof/>
          </w:rPr>
          <w:t>PHẦN 1 – THU THẬP DỮ LIỆU</w:t>
        </w:r>
        <w:r>
          <w:rPr>
            <w:noProof/>
            <w:webHidden/>
          </w:rPr>
          <w:tab/>
        </w:r>
        <w:r>
          <w:rPr>
            <w:noProof/>
            <w:webHidden/>
          </w:rPr>
          <w:fldChar w:fldCharType="begin"/>
        </w:r>
        <w:r>
          <w:rPr>
            <w:noProof/>
            <w:webHidden/>
          </w:rPr>
          <w:instrText xml:space="preserve"> PAGEREF _Toc99998345 \h </w:instrText>
        </w:r>
        <w:r>
          <w:rPr>
            <w:noProof/>
            <w:webHidden/>
          </w:rPr>
        </w:r>
        <w:r>
          <w:rPr>
            <w:noProof/>
            <w:webHidden/>
          </w:rPr>
          <w:fldChar w:fldCharType="separate"/>
        </w:r>
        <w:r>
          <w:rPr>
            <w:noProof/>
            <w:webHidden/>
          </w:rPr>
          <w:t>4</w:t>
        </w:r>
        <w:r>
          <w:rPr>
            <w:noProof/>
            <w:webHidden/>
          </w:rPr>
          <w:fldChar w:fldCharType="end"/>
        </w:r>
      </w:hyperlink>
    </w:p>
    <w:p w14:paraId="06C88CB0" w14:textId="57E0F0D5" w:rsidR="00585D92" w:rsidRDefault="00585D92">
      <w:pPr>
        <w:pStyle w:val="TOC2"/>
        <w:tabs>
          <w:tab w:val="left" w:pos="1440"/>
          <w:tab w:val="right" w:leader="dot" w:pos="9111"/>
        </w:tabs>
        <w:rPr>
          <w:rFonts w:asciiTheme="minorHAnsi" w:eastAsiaTheme="minorEastAsia" w:hAnsiTheme="minorHAnsi"/>
          <w:noProof/>
          <w:sz w:val="22"/>
          <w:szCs w:val="22"/>
        </w:rPr>
      </w:pPr>
      <w:hyperlink w:anchor="_Toc99998346" w:history="1">
        <w:r w:rsidRPr="00A77096">
          <w:rPr>
            <w:rStyle w:val="Hyperlink"/>
            <w:noProof/>
          </w:rPr>
          <w:t>1.1</w:t>
        </w:r>
        <w:r>
          <w:rPr>
            <w:rFonts w:asciiTheme="minorHAnsi" w:eastAsiaTheme="minorEastAsia" w:hAnsiTheme="minorHAnsi"/>
            <w:noProof/>
            <w:sz w:val="22"/>
            <w:szCs w:val="22"/>
          </w:rPr>
          <w:tab/>
        </w:r>
        <w:r w:rsidRPr="00A77096">
          <w:rPr>
            <w:rStyle w:val="Hyperlink"/>
            <w:noProof/>
          </w:rPr>
          <w:t>Bạn hãy viết code cào dữ liệu từ trang web trên, lưu kết quả vào 1 file tương ứng (kq.txt) và mô tả ngắn gọn về cấu trúc của trang Web trên?</w:t>
        </w:r>
        <w:r>
          <w:rPr>
            <w:noProof/>
            <w:webHidden/>
          </w:rPr>
          <w:tab/>
        </w:r>
        <w:r>
          <w:rPr>
            <w:noProof/>
            <w:webHidden/>
          </w:rPr>
          <w:fldChar w:fldCharType="begin"/>
        </w:r>
        <w:r>
          <w:rPr>
            <w:noProof/>
            <w:webHidden/>
          </w:rPr>
          <w:instrText xml:space="preserve"> PAGEREF _Toc99998346 \h </w:instrText>
        </w:r>
        <w:r>
          <w:rPr>
            <w:noProof/>
            <w:webHidden/>
          </w:rPr>
        </w:r>
        <w:r>
          <w:rPr>
            <w:noProof/>
            <w:webHidden/>
          </w:rPr>
          <w:fldChar w:fldCharType="separate"/>
        </w:r>
        <w:r>
          <w:rPr>
            <w:noProof/>
            <w:webHidden/>
          </w:rPr>
          <w:t>4</w:t>
        </w:r>
        <w:r>
          <w:rPr>
            <w:noProof/>
            <w:webHidden/>
          </w:rPr>
          <w:fldChar w:fldCharType="end"/>
        </w:r>
      </w:hyperlink>
    </w:p>
    <w:p w14:paraId="56C9E9CB" w14:textId="44E30A0F" w:rsidR="00585D92" w:rsidRDefault="00585D92">
      <w:pPr>
        <w:pStyle w:val="TOC2"/>
        <w:tabs>
          <w:tab w:val="left" w:pos="1440"/>
          <w:tab w:val="right" w:leader="dot" w:pos="9111"/>
        </w:tabs>
        <w:rPr>
          <w:rFonts w:asciiTheme="minorHAnsi" w:eastAsiaTheme="minorEastAsia" w:hAnsiTheme="minorHAnsi"/>
          <w:noProof/>
          <w:sz w:val="22"/>
          <w:szCs w:val="22"/>
        </w:rPr>
      </w:pPr>
      <w:hyperlink w:anchor="_Toc99998347" w:history="1">
        <w:r w:rsidRPr="00A77096">
          <w:rPr>
            <w:rStyle w:val="Hyperlink"/>
            <w:noProof/>
          </w:rPr>
          <w:t>1.2</w:t>
        </w:r>
        <w:r>
          <w:rPr>
            <w:rFonts w:asciiTheme="minorHAnsi" w:eastAsiaTheme="minorEastAsia" w:hAnsiTheme="minorHAnsi"/>
            <w:noProof/>
            <w:sz w:val="22"/>
            <w:szCs w:val="22"/>
          </w:rPr>
          <w:tab/>
        </w:r>
        <w:r w:rsidRPr="00A77096">
          <w:rPr>
            <w:rStyle w:val="Hyperlink"/>
            <w:noProof/>
          </w:rPr>
          <w:t>Với dữ liệu bạn vừa cào về, bạn hãy thực hiện các yêu cầu sau:</w:t>
        </w:r>
        <w:r>
          <w:rPr>
            <w:noProof/>
            <w:webHidden/>
          </w:rPr>
          <w:tab/>
        </w:r>
        <w:r>
          <w:rPr>
            <w:noProof/>
            <w:webHidden/>
          </w:rPr>
          <w:fldChar w:fldCharType="begin"/>
        </w:r>
        <w:r>
          <w:rPr>
            <w:noProof/>
            <w:webHidden/>
          </w:rPr>
          <w:instrText xml:space="preserve"> PAGEREF _Toc99998347 \h </w:instrText>
        </w:r>
        <w:r>
          <w:rPr>
            <w:noProof/>
            <w:webHidden/>
          </w:rPr>
        </w:r>
        <w:r>
          <w:rPr>
            <w:noProof/>
            <w:webHidden/>
          </w:rPr>
          <w:fldChar w:fldCharType="separate"/>
        </w:r>
        <w:r>
          <w:rPr>
            <w:noProof/>
            <w:webHidden/>
          </w:rPr>
          <w:t>6</w:t>
        </w:r>
        <w:r>
          <w:rPr>
            <w:noProof/>
            <w:webHidden/>
          </w:rPr>
          <w:fldChar w:fldCharType="end"/>
        </w:r>
      </w:hyperlink>
    </w:p>
    <w:p w14:paraId="1B1AF0E2" w14:textId="29897AD0" w:rsidR="00585D92" w:rsidRDefault="00585D92">
      <w:pPr>
        <w:pStyle w:val="TOC1"/>
        <w:tabs>
          <w:tab w:val="right" w:leader="dot" w:pos="9111"/>
        </w:tabs>
        <w:rPr>
          <w:rFonts w:asciiTheme="minorHAnsi" w:eastAsiaTheme="minorEastAsia" w:hAnsiTheme="minorHAnsi"/>
          <w:noProof/>
          <w:sz w:val="22"/>
          <w:szCs w:val="22"/>
        </w:rPr>
      </w:pPr>
      <w:hyperlink w:anchor="_Toc99998348" w:history="1">
        <w:r w:rsidRPr="00A77096">
          <w:rPr>
            <w:rStyle w:val="Hyperlink"/>
            <w:noProof/>
          </w:rPr>
          <w:t>PHẦN 2 – KHAI PHÁ DỮ LIỆU</w:t>
        </w:r>
        <w:r>
          <w:rPr>
            <w:noProof/>
            <w:webHidden/>
          </w:rPr>
          <w:tab/>
        </w:r>
        <w:r>
          <w:rPr>
            <w:noProof/>
            <w:webHidden/>
          </w:rPr>
          <w:fldChar w:fldCharType="begin"/>
        </w:r>
        <w:r>
          <w:rPr>
            <w:noProof/>
            <w:webHidden/>
          </w:rPr>
          <w:instrText xml:space="preserve"> PAGEREF _Toc99998348 \h </w:instrText>
        </w:r>
        <w:r>
          <w:rPr>
            <w:noProof/>
            <w:webHidden/>
          </w:rPr>
        </w:r>
        <w:r>
          <w:rPr>
            <w:noProof/>
            <w:webHidden/>
          </w:rPr>
          <w:fldChar w:fldCharType="separate"/>
        </w:r>
        <w:r>
          <w:rPr>
            <w:noProof/>
            <w:webHidden/>
          </w:rPr>
          <w:t>10</w:t>
        </w:r>
        <w:r>
          <w:rPr>
            <w:noProof/>
            <w:webHidden/>
          </w:rPr>
          <w:fldChar w:fldCharType="end"/>
        </w:r>
      </w:hyperlink>
    </w:p>
    <w:p w14:paraId="7397C34C" w14:textId="4A36357B" w:rsidR="00585D92" w:rsidRDefault="00585D92">
      <w:pPr>
        <w:pStyle w:val="TOC2"/>
        <w:tabs>
          <w:tab w:val="right" w:leader="dot" w:pos="9111"/>
        </w:tabs>
        <w:rPr>
          <w:rFonts w:asciiTheme="minorHAnsi" w:eastAsiaTheme="minorEastAsia" w:hAnsiTheme="minorHAnsi"/>
          <w:noProof/>
          <w:sz w:val="22"/>
          <w:szCs w:val="22"/>
        </w:rPr>
      </w:pPr>
      <w:hyperlink w:anchor="_Toc99998349" w:history="1">
        <w:r w:rsidRPr="00A77096">
          <w:rPr>
            <w:rStyle w:val="Hyperlink"/>
            <w:noProof/>
            <w:lang w:val="vi-VN"/>
          </w:rPr>
          <w:t>2.1 Xử lý dữ liệu- Data Imputation</w:t>
        </w:r>
        <w:r>
          <w:rPr>
            <w:noProof/>
            <w:webHidden/>
          </w:rPr>
          <w:tab/>
        </w:r>
        <w:r>
          <w:rPr>
            <w:noProof/>
            <w:webHidden/>
          </w:rPr>
          <w:fldChar w:fldCharType="begin"/>
        </w:r>
        <w:r>
          <w:rPr>
            <w:noProof/>
            <w:webHidden/>
          </w:rPr>
          <w:instrText xml:space="preserve"> PAGEREF _Toc99998349 \h </w:instrText>
        </w:r>
        <w:r>
          <w:rPr>
            <w:noProof/>
            <w:webHidden/>
          </w:rPr>
        </w:r>
        <w:r>
          <w:rPr>
            <w:noProof/>
            <w:webHidden/>
          </w:rPr>
          <w:fldChar w:fldCharType="separate"/>
        </w:r>
        <w:r>
          <w:rPr>
            <w:noProof/>
            <w:webHidden/>
          </w:rPr>
          <w:t>10</w:t>
        </w:r>
        <w:r>
          <w:rPr>
            <w:noProof/>
            <w:webHidden/>
          </w:rPr>
          <w:fldChar w:fldCharType="end"/>
        </w:r>
      </w:hyperlink>
    </w:p>
    <w:p w14:paraId="202C3977" w14:textId="48A520E1" w:rsidR="00585D92" w:rsidRDefault="00585D92">
      <w:pPr>
        <w:pStyle w:val="TOC3"/>
        <w:tabs>
          <w:tab w:val="left" w:pos="2180"/>
          <w:tab w:val="right" w:leader="dot" w:pos="9111"/>
        </w:tabs>
        <w:rPr>
          <w:rFonts w:asciiTheme="minorHAnsi" w:eastAsiaTheme="minorEastAsia" w:hAnsiTheme="minorHAnsi"/>
          <w:noProof/>
          <w:sz w:val="22"/>
          <w:szCs w:val="22"/>
        </w:rPr>
      </w:pPr>
      <w:hyperlink w:anchor="_Toc99998350" w:history="1">
        <w:r w:rsidRPr="00A77096">
          <w:rPr>
            <w:rStyle w:val="Hyperlink"/>
            <w:iCs/>
            <w:noProof/>
          </w:rPr>
          <w:t>2.1.1</w:t>
        </w:r>
        <w:r>
          <w:rPr>
            <w:rFonts w:asciiTheme="minorHAnsi" w:eastAsiaTheme="minorEastAsia" w:hAnsiTheme="minorHAnsi"/>
            <w:noProof/>
            <w:sz w:val="22"/>
            <w:szCs w:val="22"/>
          </w:rPr>
          <w:tab/>
        </w:r>
        <w:r w:rsidRPr="00A77096">
          <w:rPr>
            <w:rStyle w:val="Hyperlink"/>
            <w:iCs/>
            <w:noProof/>
          </w:rPr>
          <w:t>Phần giới thiệu:</w:t>
        </w:r>
        <w:r>
          <w:rPr>
            <w:noProof/>
            <w:webHidden/>
          </w:rPr>
          <w:tab/>
        </w:r>
        <w:r>
          <w:rPr>
            <w:noProof/>
            <w:webHidden/>
          </w:rPr>
          <w:fldChar w:fldCharType="begin"/>
        </w:r>
        <w:r>
          <w:rPr>
            <w:noProof/>
            <w:webHidden/>
          </w:rPr>
          <w:instrText xml:space="preserve"> PAGEREF _Toc99998350 \h </w:instrText>
        </w:r>
        <w:r>
          <w:rPr>
            <w:noProof/>
            <w:webHidden/>
          </w:rPr>
        </w:r>
        <w:r>
          <w:rPr>
            <w:noProof/>
            <w:webHidden/>
          </w:rPr>
          <w:fldChar w:fldCharType="separate"/>
        </w:r>
        <w:r>
          <w:rPr>
            <w:noProof/>
            <w:webHidden/>
          </w:rPr>
          <w:t>10</w:t>
        </w:r>
        <w:r>
          <w:rPr>
            <w:noProof/>
            <w:webHidden/>
          </w:rPr>
          <w:fldChar w:fldCharType="end"/>
        </w:r>
      </w:hyperlink>
    </w:p>
    <w:p w14:paraId="5BA551A3" w14:textId="2EFE5BA6" w:rsidR="00585D92" w:rsidRDefault="00585D92">
      <w:pPr>
        <w:pStyle w:val="TOC3"/>
        <w:tabs>
          <w:tab w:val="left" w:pos="2180"/>
          <w:tab w:val="right" w:leader="dot" w:pos="9111"/>
        </w:tabs>
        <w:rPr>
          <w:rFonts w:asciiTheme="minorHAnsi" w:eastAsiaTheme="minorEastAsia" w:hAnsiTheme="minorHAnsi"/>
          <w:noProof/>
          <w:sz w:val="22"/>
          <w:szCs w:val="22"/>
        </w:rPr>
      </w:pPr>
      <w:hyperlink w:anchor="_Toc99998351" w:history="1">
        <w:r w:rsidRPr="00A77096">
          <w:rPr>
            <w:rStyle w:val="Hyperlink"/>
            <w:iCs/>
            <w:noProof/>
          </w:rPr>
          <w:t>2.1.2</w:t>
        </w:r>
        <w:r>
          <w:rPr>
            <w:rFonts w:asciiTheme="minorHAnsi" w:eastAsiaTheme="minorEastAsia" w:hAnsiTheme="minorHAnsi"/>
            <w:noProof/>
            <w:sz w:val="22"/>
            <w:szCs w:val="22"/>
          </w:rPr>
          <w:tab/>
        </w:r>
        <w:r w:rsidRPr="00A77096">
          <w:rPr>
            <w:rStyle w:val="Hyperlink"/>
            <w:iCs/>
            <w:noProof/>
          </w:rPr>
          <w:t>Cách tiếp cận</w:t>
        </w:r>
        <w:r>
          <w:rPr>
            <w:noProof/>
            <w:webHidden/>
          </w:rPr>
          <w:tab/>
        </w:r>
        <w:r>
          <w:rPr>
            <w:noProof/>
            <w:webHidden/>
          </w:rPr>
          <w:fldChar w:fldCharType="begin"/>
        </w:r>
        <w:r>
          <w:rPr>
            <w:noProof/>
            <w:webHidden/>
          </w:rPr>
          <w:instrText xml:space="preserve"> PAGEREF _Toc99998351 \h </w:instrText>
        </w:r>
        <w:r>
          <w:rPr>
            <w:noProof/>
            <w:webHidden/>
          </w:rPr>
        </w:r>
        <w:r>
          <w:rPr>
            <w:noProof/>
            <w:webHidden/>
          </w:rPr>
          <w:fldChar w:fldCharType="separate"/>
        </w:r>
        <w:r>
          <w:rPr>
            <w:noProof/>
            <w:webHidden/>
          </w:rPr>
          <w:t>10</w:t>
        </w:r>
        <w:r>
          <w:rPr>
            <w:noProof/>
            <w:webHidden/>
          </w:rPr>
          <w:fldChar w:fldCharType="end"/>
        </w:r>
      </w:hyperlink>
    </w:p>
    <w:p w14:paraId="7039B806" w14:textId="1069AE5C" w:rsidR="00585D92" w:rsidRDefault="00585D92">
      <w:pPr>
        <w:pStyle w:val="TOC3"/>
        <w:tabs>
          <w:tab w:val="left" w:pos="2180"/>
          <w:tab w:val="right" w:leader="dot" w:pos="9111"/>
        </w:tabs>
        <w:rPr>
          <w:rFonts w:asciiTheme="minorHAnsi" w:eastAsiaTheme="minorEastAsia" w:hAnsiTheme="minorHAnsi"/>
          <w:noProof/>
          <w:sz w:val="22"/>
          <w:szCs w:val="22"/>
        </w:rPr>
      </w:pPr>
      <w:hyperlink w:anchor="_Toc99998352" w:history="1">
        <w:r w:rsidRPr="00A77096">
          <w:rPr>
            <w:rStyle w:val="Hyperlink"/>
            <w:iCs/>
            <w:noProof/>
          </w:rPr>
          <w:t>2.1.3</w:t>
        </w:r>
        <w:r>
          <w:rPr>
            <w:rFonts w:asciiTheme="minorHAnsi" w:eastAsiaTheme="minorEastAsia" w:hAnsiTheme="minorHAnsi"/>
            <w:noProof/>
            <w:sz w:val="22"/>
            <w:szCs w:val="22"/>
          </w:rPr>
          <w:tab/>
        </w:r>
        <w:r w:rsidRPr="00A77096">
          <w:rPr>
            <w:rStyle w:val="Hyperlink"/>
            <w:iCs/>
            <w:noProof/>
          </w:rPr>
          <w:t>Đánh giá</w:t>
        </w:r>
        <w:r>
          <w:rPr>
            <w:noProof/>
            <w:webHidden/>
          </w:rPr>
          <w:tab/>
        </w:r>
        <w:r>
          <w:rPr>
            <w:noProof/>
            <w:webHidden/>
          </w:rPr>
          <w:fldChar w:fldCharType="begin"/>
        </w:r>
        <w:r>
          <w:rPr>
            <w:noProof/>
            <w:webHidden/>
          </w:rPr>
          <w:instrText xml:space="preserve"> PAGEREF _Toc99998352 \h </w:instrText>
        </w:r>
        <w:r>
          <w:rPr>
            <w:noProof/>
            <w:webHidden/>
          </w:rPr>
        </w:r>
        <w:r>
          <w:rPr>
            <w:noProof/>
            <w:webHidden/>
          </w:rPr>
          <w:fldChar w:fldCharType="separate"/>
        </w:r>
        <w:r>
          <w:rPr>
            <w:noProof/>
            <w:webHidden/>
          </w:rPr>
          <w:t>11</w:t>
        </w:r>
        <w:r>
          <w:rPr>
            <w:noProof/>
            <w:webHidden/>
          </w:rPr>
          <w:fldChar w:fldCharType="end"/>
        </w:r>
      </w:hyperlink>
    </w:p>
    <w:p w14:paraId="7155A7E7" w14:textId="17308048" w:rsidR="00585D92" w:rsidRDefault="00585D92">
      <w:pPr>
        <w:pStyle w:val="TOC2"/>
        <w:tabs>
          <w:tab w:val="right" w:leader="dot" w:pos="9111"/>
        </w:tabs>
        <w:rPr>
          <w:rFonts w:asciiTheme="minorHAnsi" w:eastAsiaTheme="minorEastAsia" w:hAnsiTheme="minorHAnsi"/>
          <w:noProof/>
          <w:sz w:val="22"/>
          <w:szCs w:val="22"/>
        </w:rPr>
      </w:pPr>
      <w:hyperlink w:anchor="_Toc99998353" w:history="1">
        <w:r w:rsidRPr="00A77096">
          <w:rPr>
            <w:rStyle w:val="Hyperlink"/>
            <w:noProof/>
          </w:rPr>
          <w:t>2.2 Khám phá dữ liệu- Data Exploration</w:t>
        </w:r>
        <w:r>
          <w:rPr>
            <w:noProof/>
            <w:webHidden/>
          </w:rPr>
          <w:tab/>
        </w:r>
        <w:r>
          <w:rPr>
            <w:noProof/>
            <w:webHidden/>
          </w:rPr>
          <w:fldChar w:fldCharType="begin"/>
        </w:r>
        <w:r>
          <w:rPr>
            <w:noProof/>
            <w:webHidden/>
          </w:rPr>
          <w:instrText xml:space="preserve"> PAGEREF _Toc99998353 \h </w:instrText>
        </w:r>
        <w:r>
          <w:rPr>
            <w:noProof/>
            <w:webHidden/>
          </w:rPr>
        </w:r>
        <w:r>
          <w:rPr>
            <w:noProof/>
            <w:webHidden/>
          </w:rPr>
          <w:fldChar w:fldCharType="separate"/>
        </w:r>
        <w:r>
          <w:rPr>
            <w:noProof/>
            <w:webHidden/>
          </w:rPr>
          <w:t>12</w:t>
        </w:r>
        <w:r>
          <w:rPr>
            <w:noProof/>
            <w:webHidden/>
          </w:rPr>
          <w:fldChar w:fldCharType="end"/>
        </w:r>
      </w:hyperlink>
    </w:p>
    <w:p w14:paraId="7E172E25" w14:textId="0A08512B" w:rsidR="00585D92" w:rsidRDefault="00585D92">
      <w:pPr>
        <w:pStyle w:val="TOC3"/>
        <w:tabs>
          <w:tab w:val="right" w:leader="dot" w:pos="9111"/>
        </w:tabs>
        <w:rPr>
          <w:rFonts w:asciiTheme="minorHAnsi" w:eastAsiaTheme="minorEastAsia" w:hAnsiTheme="minorHAnsi"/>
          <w:noProof/>
          <w:sz w:val="22"/>
          <w:szCs w:val="22"/>
        </w:rPr>
      </w:pPr>
      <w:hyperlink w:anchor="_Toc99998354" w:history="1">
        <w:r w:rsidRPr="00A77096">
          <w:rPr>
            <w:rStyle w:val="Hyperlink"/>
            <w:iCs/>
            <w:noProof/>
          </w:rPr>
          <w:t>2.2.1 Phần giới thiệu</w:t>
        </w:r>
        <w:r>
          <w:rPr>
            <w:noProof/>
            <w:webHidden/>
          </w:rPr>
          <w:tab/>
        </w:r>
        <w:r>
          <w:rPr>
            <w:noProof/>
            <w:webHidden/>
          </w:rPr>
          <w:fldChar w:fldCharType="begin"/>
        </w:r>
        <w:r>
          <w:rPr>
            <w:noProof/>
            <w:webHidden/>
          </w:rPr>
          <w:instrText xml:space="preserve"> PAGEREF _Toc99998354 \h </w:instrText>
        </w:r>
        <w:r>
          <w:rPr>
            <w:noProof/>
            <w:webHidden/>
          </w:rPr>
        </w:r>
        <w:r>
          <w:rPr>
            <w:noProof/>
            <w:webHidden/>
          </w:rPr>
          <w:fldChar w:fldCharType="separate"/>
        </w:r>
        <w:r>
          <w:rPr>
            <w:noProof/>
            <w:webHidden/>
          </w:rPr>
          <w:t>12</w:t>
        </w:r>
        <w:r>
          <w:rPr>
            <w:noProof/>
            <w:webHidden/>
          </w:rPr>
          <w:fldChar w:fldCharType="end"/>
        </w:r>
      </w:hyperlink>
    </w:p>
    <w:p w14:paraId="5A522A91" w14:textId="18963618" w:rsidR="00585D92" w:rsidRDefault="00585D92">
      <w:pPr>
        <w:pStyle w:val="TOC3"/>
        <w:tabs>
          <w:tab w:val="left" w:pos="2180"/>
          <w:tab w:val="right" w:leader="dot" w:pos="9111"/>
        </w:tabs>
        <w:rPr>
          <w:rFonts w:asciiTheme="minorHAnsi" w:eastAsiaTheme="minorEastAsia" w:hAnsiTheme="minorHAnsi"/>
          <w:noProof/>
          <w:sz w:val="22"/>
          <w:szCs w:val="22"/>
        </w:rPr>
      </w:pPr>
      <w:hyperlink w:anchor="_Toc99998355" w:history="1">
        <w:r w:rsidRPr="00A77096">
          <w:rPr>
            <w:rStyle w:val="Hyperlink"/>
            <w:iCs/>
            <w:noProof/>
          </w:rPr>
          <w:t>2.2.2</w:t>
        </w:r>
        <w:r>
          <w:rPr>
            <w:rFonts w:asciiTheme="minorHAnsi" w:eastAsiaTheme="minorEastAsia" w:hAnsiTheme="minorHAnsi"/>
            <w:noProof/>
            <w:sz w:val="22"/>
            <w:szCs w:val="22"/>
          </w:rPr>
          <w:tab/>
        </w:r>
        <w:r w:rsidRPr="00A77096">
          <w:rPr>
            <w:rStyle w:val="Hyperlink"/>
            <w:iCs/>
            <w:noProof/>
          </w:rPr>
          <w:t>Cách tiếp cận</w:t>
        </w:r>
        <w:r>
          <w:rPr>
            <w:noProof/>
            <w:webHidden/>
          </w:rPr>
          <w:tab/>
        </w:r>
        <w:r>
          <w:rPr>
            <w:noProof/>
            <w:webHidden/>
          </w:rPr>
          <w:fldChar w:fldCharType="begin"/>
        </w:r>
        <w:r>
          <w:rPr>
            <w:noProof/>
            <w:webHidden/>
          </w:rPr>
          <w:instrText xml:space="preserve"> PAGEREF _Toc99998355 \h </w:instrText>
        </w:r>
        <w:r>
          <w:rPr>
            <w:noProof/>
            <w:webHidden/>
          </w:rPr>
        </w:r>
        <w:r>
          <w:rPr>
            <w:noProof/>
            <w:webHidden/>
          </w:rPr>
          <w:fldChar w:fldCharType="separate"/>
        </w:r>
        <w:r>
          <w:rPr>
            <w:noProof/>
            <w:webHidden/>
          </w:rPr>
          <w:t>12</w:t>
        </w:r>
        <w:r>
          <w:rPr>
            <w:noProof/>
            <w:webHidden/>
          </w:rPr>
          <w:fldChar w:fldCharType="end"/>
        </w:r>
      </w:hyperlink>
    </w:p>
    <w:p w14:paraId="1D37D086" w14:textId="6D051DB8" w:rsidR="00585D92" w:rsidRDefault="00585D92">
      <w:pPr>
        <w:pStyle w:val="TOC3"/>
        <w:tabs>
          <w:tab w:val="right" w:leader="dot" w:pos="9111"/>
        </w:tabs>
        <w:rPr>
          <w:rFonts w:asciiTheme="minorHAnsi" w:eastAsiaTheme="minorEastAsia" w:hAnsiTheme="minorHAnsi"/>
          <w:noProof/>
          <w:sz w:val="22"/>
          <w:szCs w:val="22"/>
        </w:rPr>
      </w:pPr>
      <w:hyperlink w:anchor="_Toc99998356" w:history="1">
        <w:r w:rsidRPr="00A77096">
          <w:rPr>
            <w:rStyle w:val="Hyperlink"/>
            <w:iCs/>
            <w:noProof/>
          </w:rPr>
          <w:t>2.2.3 Đánh giá</w:t>
        </w:r>
        <w:r>
          <w:rPr>
            <w:noProof/>
            <w:webHidden/>
          </w:rPr>
          <w:tab/>
        </w:r>
        <w:r>
          <w:rPr>
            <w:noProof/>
            <w:webHidden/>
          </w:rPr>
          <w:fldChar w:fldCharType="begin"/>
        </w:r>
        <w:r>
          <w:rPr>
            <w:noProof/>
            <w:webHidden/>
          </w:rPr>
          <w:instrText xml:space="preserve"> PAGEREF _Toc99998356 \h </w:instrText>
        </w:r>
        <w:r>
          <w:rPr>
            <w:noProof/>
            <w:webHidden/>
          </w:rPr>
        </w:r>
        <w:r>
          <w:rPr>
            <w:noProof/>
            <w:webHidden/>
          </w:rPr>
          <w:fldChar w:fldCharType="separate"/>
        </w:r>
        <w:r>
          <w:rPr>
            <w:noProof/>
            <w:webHidden/>
          </w:rPr>
          <w:t>14</w:t>
        </w:r>
        <w:r>
          <w:rPr>
            <w:noProof/>
            <w:webHidden/>
          </w:rPr>
          <w:fldChar w:fldCharType="end"/>
        </w:r>
      </w:hyperlink>
    </w:p>
    <w:p w14:paraId="014761FA" w14:textId="4FB8AB40" w:rsidR="00585D92" w:rsidRDefault="00585D92">
      <w:pPr>
        <w:pStyle w:val="TOC1"/>
        <w:tabs>
          <w:tab w:val="right" w:leader="dot" w:pos="9111"/>
        </w:tabs>
        <w:rPr>
          <w:rFonts w:asciiTheme="minorHAnsi" w:eastAsiaTheme="minorEastAsia" w:hAnsiTheme="minorHAnsi"/>
          <w:noProof/>
          <w:sz w:val="22"/>
          <w:szCs w:val="22"/>
        </w:rPr>
      </w:pPr>
      <w:hyperlink w:anchor="_Toc99998357" w:history="1">
        <w:r w:rsidRPr="00A77096">
          <w:rPr>
            <w:rStyle w:val="Hyperlink"/>
            <w:noProof/>
          </w:rPr>
          <w:t>TÀI LIỆU THAM KHẢO</w:t>
        </w:r>
        <w:r>
          <w:rPr>
            <w:noProof/>
            <w:webHidden/>
          </w:rPr>
          <w:tab/>
        </w:r>
        <w:r>
          <w:rPr>
            <w:noProof/>
            <w:webHidden/>
          </w:rPr>
          <w:fldChar w:fldCharType="begin"/>
        </w:r>
        <w:r>
          <w:rPr>
            <w:noProof/>
            <w:webHidden/>
          </w:rPr>
          <w:instrText xml:space="preserve"> PAGEREF _Toc99998357 \h </w:instrText>
        </w:r>
        <w:r>
          <w:rPr>
            <w:noProof/>
            <w:webHidden/>
          </w:rPr>
        </w:r>
        <w:r>
          <w:rPr>
            <w:noProof/>
            <w:webHidden/>
          </w:rPr>
          <w:fldChar w:fldCharType="separate"/>
        </w:r>
        <w:r>
          <w:rPr>
            <w:noProof/>
            <w:webHidden/>
          </w:rPr>
          <w:t>15</w:t>
        </w:r>
        <w:r>
          <w:rPr>
            <w:noProof/>
            <w:webHidden/>
          </w:rPr>
          <w:fldChar w:fldCharType="end"/>
        </w:r>
      </w:hyperlink>
    </w:p>
    <w:p w14:paraId="11835F34" w14:textId="2A865743" w:rsidR="00C75086" w:rsidRDefault="00C75086">
      <w:pPr>
        <w:spacing w:after="200" w:line="276" w:lineRule="auto"/>
        <w:rPr>
          <w:sz w:val="26"/>
          <w:szCs w:val="26"/>
        </w:rPr>
      </w:pPr>
      <w:r>
        <w:rPr>
          <w:sz w:val="26"/>
          <w:szCs w:val="26"/>
        </w:rPr>
        <w:fldChar w:fldCharType="end"/>
      </w:r>
    </w:p>
    <w:p w14:paraId="77E80E7A" w14:textId="77777777" w:rsidR="007E6AB9" w:rsidRDefault="007E6AB9">
      <w:pPr>
        <w:spacing w:after="200" w:line="276" w:lineRule="auto"/>
        <w:rPr>
          <w:sz w:val="26"/>
          <w:szCs w:val="26"/>
        </w:rPr>
      </w:pPr>
      <w:r>
        <w:rPr>
          <w:sz w:val="26"/>
          <w:szCs w:val="26"/>
        </w:rPr>
        <w:br w:type="page"/>
      </w:r>
    </w:p>
    <w:p w14:paraId="1C804E31" w14:textId="77777777"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14:paraId="014468A0" w14:textId="77777777" w:rsidR="00291721" w:rsidRDefault="00291721" w:rsidP="00291721">
      <w:pPr>
        <w:pStyle w:val="Nidungvnbn"/>
      </w:pPr>
    </w:p>
    <w:p w14:paraId="386E65CB" w14:textId="77777777"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14:paraId="7E43E1E7" w14:textId="77777777" w:rsidR="00791EED" w:rsidRPr="006C3A2B" w:rsidRDefault="00791EED" w:rsidP="00791EED">
      <w:pPr>
        <w:spacing w:before="60" w:after="60" w:line="276" w:lineRule="auto"/>
        <w:ind w:firstLine="720"/>
        <w:jc w:val="both"/>
      </w:pPr>
    </w:p>
    <w:p w14:paraId="0D3E5953" w14:textId="77777777" w:rsidR="00791EED" w:rsidRDefault="00791EED" w:rsidP="00791EED">
      <w:pPr>
        <w:spacing w:before="60" w:after="60" w:line="276" w:lineRule="auto"/>
        <w:jc w:val="both"/>
        <w:rPr>
          <w:b/>
          <w:sz w:val="28"/>
        </w:rPr>
      </w:pPr>
      <w:r w:rsidRPr="00791EED">
        <w:rPr>
          <w:b/>
          <w:sz w:val="28"/>
        </w:rPr>
        <w:t xml:space="preserve">CÁC CHỮ VIẾT TẮT </w:t>
      </w:r>
    </w:p>
    <w:p w14:paraId="2BF5891D" w14:textId="7925B77A" w:rsidR="00B35A23" w:rsidRDefault="00FA35E5" w:rsidP="00B35A23">
      <w:pPr>
        <w:pStyle w:val="Nidungvnbn"/>
      </w:pPr>
      <w:r>
        <w:t>df – DataFrame</w:t>
      </w:r>
    </w:p>
    <w:p w14:paraId="36FCB2BB" w14:textId="77777777" w:rsidR="002A0723" w:rsidRPr="00FA35E5" w:rsidRDefault="002A0723" w:rsidP="00B35A23">
      <w:pPr>
        <w:pStyle w:val="Nidungvnbn"/>
      </w:pPr>
    </w:p>
    <w:p w14:paraId="0599EDB6" w14:textId="77777777" w:rsidR="007E6AB9" w:rsidRPr="005D5C20" w:rsidRDefault="007E6AB9" w:rsidP="00291721">
      <w:pPr>
        <w:pStyle w:val="Nidungvnbn"/>
      </w:pPr>
    </w:p>
    <w:p w14:paraId="7D41203A" w14:textId="77777777" w:rsidR="007E6AB9" w:rsidRDefault="007E6AB9">
      <w:pPr>
        <w:spacing w:after="200" w:line="276" w:lineRule="auto"/>
        <w:rPr>
          <w:sz w:val="26"/>
          <w:szCs w:val="26"/>
        </w:rPr>
      </w:pPr>
      <w:r>
        <w:rPr>
          <w:sz w:val="26"/>
          <w:szCs w:val="26"/>
        </w:rPr>
        <w:br w:type="page"/>
      </w:r>
    </w:p>
    <w:p w14:paraId="467E4B5A" w14:textId="77777777" w:rsidR="007E6AB9" w:rsidRPr="007E6AB9" w:rsidRDefault="007B1A23" w:rsidP="00DC2276">
      <w:pPr>
        <w:pStyle w:val="Chng"/>
        <w:jc w:val="center"/>
      </w:pPr>
      <w:bookmarkStart w:id="4" w:name="_Toc99998344"/>
      <w:r>
        <w:lastRenderedPageBreak/>
        <w:t>DANH MỤC CÁC BẢNG BIỂU, HÌNH VẼ, ĐỒ THỊ</w:t>
      </w:r>
      <w:bookmarkEnd w:id="4"/>
    </w:p>
    <w:p w14:paraId="761DA651" w14:textId="77777777" w:rsidR="002B2FE7" w:rsidRDefault="00791EED" w:rsidP="00DC2276">
      <w:pPr>
        <w:rPr>
          <w:b/>
          <w:sz w:val="28"/>
        </w:rPr>
      </w:pPr>
      <w:r w:rsidRPr="00791EED">
        <w:rPr>
          <w:b/>
          <w:sz w:val="28"/>
        </w:rPr>
        <w:t>DANH MỤC HÌNH</w:t>
      </w:r>
    </w:p>
    <w:p w14:paraId="2456A7D1" w14:textId="5A46A302" w:rsidR="00F72B72" w:rsidRDefault="00611027">
      <w:pPr>
        <w:pStyle w:val="TableofFigures"/>
        <w:tabs>
          <w:tab w:val="right" w:leader="dot" w:pos="9111"/>
        </w:tabs>
        <w:rPr>
          <w:rFonts w:asciiTheme="minorHAnsi" w:eastAsiaTheme="minorEastAsia" w:hAnsiTheme="minorHAnsi"/>
          <w:noProof/>
          <w:sz w:val="22"/>
          <w:szCs w:val="22"/>
        </w:rPr>
      </w:pPr>
      <w:r>
        <w:rPr>
          <w:b/>
          <w:sz w:val="28"/>
        </w:rPr>
        <w:fldChar w:fldCharType="begin"/>
      </w:r>
      <w:r>
        <w:rPr>
          <w:b/>
          <w:sz w:val="28"/>
        </w:rPr>
        <w:instrText xml:space="preserve"> TOC \h \z \c "Ảnh" </w:instrText>
      </w:r>
      <w:r>
        <w:rPr>
          <w:b/>
          <w:sz w:val="28"/>
        </w:rPr>
        <w:fldChar w:fldCharType="separate"/>
      </w:r>
      <w:hyperlink w:anchor="_Toc99998191" w:history="1">
        <w:r w:rsidR="00F72B72" w:rsidRPr="00D367B5">
          <w:rPr>
            <w:rStyle w:val="Hyperlink"/>
            <w:noProof/>
          </w:rPr>
          <w:t>Ảnh 1 Khai báo thư viện</w:t>
        </w:r>
        <w:r w:rsidR="00F72B72">
          <w:rPr>
            <w:noProof/>
            <w:webHidden/>
          </w:rPr>
          <w:tab/>
        </w:r>
        <w:r w:rsidR="00F72B72">
          <w:rPr>
            <w:noProof/>
            <w:webHidden/>
          </w:rPr>
          <w:fldChar w:fldCharType="begin"/>
        </w:r>
        <w:r w:rsidR="00F72B72">
          <w:rPr>
            <w:noProof/>
            <w:webHidden/>
          </w:rPr>
          <w:instrText xml:space="preserve"> PAGEREF _Toc99998191 \h </w:instrText>
        </w:r>
        <w:r w:rsidR="00F72B72">
          <w:rPr>
            <w:noProof/>
            <w:webHidden/>
          </w:rPr>
        </w:r>
        <w:r w:rsidR="00F72B72">
          <w:rPr>
            <w:noProof/>
            <w:webHidden/>
          </w:rPr>
          <w:fldChar w:fldCharType="separate"/>
        </w:r>
        <w:r w:rsidR="00F72B72">
          <w:rPr>
            <w:noProof/>
            <w:webHidden/>
          </w:rPr>
          <w:t>5</w:t>
        </w:r>
        <w:r w:rsidR="00F72B72">
          <w:rPr>
            <w:noProof/>
            <w:webHidden/>
          </w:rPr>
          <w:fldChar w:fldCharType="end"/>
        </w:r>
      </w:hyperlink>
    </w:p>
    <w:p w14:paraId="2B70D45E" w14:textId="536DD13B" w:rsidR="00F72B72" w:rsidRDefault="00F72B72">
      <w:pPr>
        <w:pStyle w:val="TableofFigures"/>
        <w:tabs>
          <w:tab w:val="right" w:leader="dot" w:pos="9111"/>
        </w:tabs>
        <w:rPr>
          <w:rFonts w:asciiTheme="minorHAnsi" w:eastAsiaTheme="minorEastAsia" w:hAnsiTheme="minorHAnsi"/>
          <w:noProof/>
          <w:sz w:val="22"/>
          <w:szCs w:val="22"/>
        </w:rPr>
      </w:pPr>
      <w:hyperlink w:anchor="_Toc99998192" w:history="1">
        <w:r w:rsidRPr="00D367B5">
          <w:rPr>
            <w:rStyle w:val="Hyperlink"/>
            <w:noProof/>
          </w:rPr>
          <w:t>Ảnh 2 Code để lấy toàn phần của web</w:t>
        </w:r>
        <w:r>
          <w:rPr>
            <w:noProof/>
            <w:webHidden/>
          </w:rPr>
          <w:tab/>
        </w:r>
        <w:r>
          <w:rPr>
            <w:noProof/>
            <w:webHidden/>
          </w:rPr>
          <w:fldChar w:fldCharType="begin"/>
        </w:r>
        <w:r>
          <w:rPr>
            <w:noProof/>
            <w:webHidden/>
          </w:rPr>
          <w:instrText xml:space="preserve"> PAGEREF _Toc99998192 \h </w:instrText>
        </w:r>
        <w:r>
          <w:rPr>
            <w:noProof/>
            <w:webHidden/>
          </w:rPr>
        </w:r>
        <w:r>
          <w:rPr>
            <w:noProof/>
            <w:webHidden/>
          </w:rPr>
          <w:fldChar w:fldCharType="separate"/>
        </w:r>
        <w:r>
          <w:rPr>
            <w:noProof/>
            <w:webHidden/>
          </w:rPr>
          <w:t>6</w:t>
        </w:r>
        <w:r>
          <w:rPr>
            <w:noProof/>
            <w:webHidden/>
          </w:rPr>
          <w:fldChar w:fldCharType="end"/>
        </w:r>
      </w:hyperlink>
    </w:p>
    <w:p w14:paraId="228FF304" w14:textId="2E7F92F0" w:rsidR="00F72B72" w:rsidRDefault="00F72B72">
      <w:pPr>
        <w:pStyle w:val="TableofFigures"/>
        <w:tabs>
          <w:tab w:val="right" w:leader="dot" w:pos="9111"/>
        </w:tabs>
        <w:rPr>
          <w:rFonts w:asciiTheme="minorHAnsi" w:eastAsiaTheme="minorEastAsia" w:hAnsiTheme="minorHAnsi"/>
          <w:noProof/>
          <w:sz w:val="22"/>
          <w:szCs w:val="22"/>
        </w:rPr>
      </w:pPr>
      <w:hyperlink w:anchor="_Toc99998193" w:history="1">
        <w:r w:rsidRPr="00D367B5">
          <w:rPr>
            <w:rStyle w:val="Hyperlink"/>
            <w:noProof/>
          </w:rPr>
          <w:t>Ảnh 3 Cấu trúc sơ bộ của trang web https://quotes.toscrape.com/</w:t>
        </w:r>
        <w:r>
          <w:rPr>
            <w:noProof/>
            <w:webHidden/>
          </w:rPr>
          <w:tab/>
        </w:r>
        <w:r>
          <w:rPr>
            <w:noProof/>
            <w:webHidden/>
          </w:rPr>
          <w:fldChar w:fldCharType="begin"/>
        </w:r>
        <w:r>
          <w:rPr>
            <w:noProof/>
            <w:webHidden/>
          </w:rPr>
          <w:instrText xml:space="preserve"> PAGEREF _Toc99998193 \h </w:instrText>
        </w:r>
        <w:r>
          <w:rPr>
            <w:noProof/>
            <w:webHidden/>
          </w:rPr>
        </w:r>
        <w:r>
          <w:rPr>
            <w:noProof/>
            <w:webHidden/>
          </w:rPr>
          <w:fldChar w:fldCharType="separate"/>
        </w:r>
        <w:r>
          <w:rPr>
            <w:noProof/>
            <w:webHidden/>
          </w:rPr>
          <w:t>6</w:t>
        </w:r>
        <w:r>
          <w:rPr>
            <w:noProof/>
            <w:webHidden/>
          </w:rPr>
          <w:fldChar w:fldCharType="end"/>
        </w:r>
      </w:hyperlink>
    </w:p>
    <w:p w14:paraId="076AA444" w14:textId="3047F411" w:rsidR="00F72B72" w:rsidRDefault="00F72B72">
      <w:pPr>
        <w:pStyle w:val="TableofFigures"/>
        <w:tabs>
          <w:tab w:val="right" w:leader="dot" w:pos="9111"/>
        </w:tabs>
        <w:rPr>
          <w:rFonts w:asciiTheme="minorHAnsi" w:eastAsiaTheme="minorEastAsia" w:hAnsiTheme="minorHAnsi"/>
          <w:noProof/>
          <w:sz w:val="22"/>
          <w:szCs w:val="22"/>
        </w:rPr>
      </w:pPr>
      <w:hyperlink w:anchor="_Toc99998194" w:history="1">
        <w:r w:rsidRPr="00D367B5">
          <w:rPr>
            <w:rStyle w:val="Hyperlink"/>
            <w:noProof/>
          </w:rPr>
          <w:t>Ảnh 4 Câu 1.2 ý 1</w:t>
        </w:r>
        <w:r>
          <w:rPr>
            <w:noProof/>
            <w:webHidden/>
          </w:rPr>
          <w:tab/>
        </w:r>
        <w:r>
          <w:rPr>
            <w:noProof/>
            <w:webHidden/>
          </w:rPr>
          <w:fldChar w:fldCharType="begin"/>
        </w:r>
        <w:r>
          <w:rPr>
            <w:noProof/>
            <w:webHidden/>
          </w:rPr>
          <w:instrText xml:space="preserve"> PAGEREF _Toc99998194 \h </w:instrText>
        </w:r>
        <w:r>
          <w:rPr>
            <w:noProof/>
            <w:webHidden/>
          </w:rPr>
        </w:r>
        <w:r>
          <w:rPr>
            <w:noProof/>
            <w:webHidden/>
          </w:rPr>
          <w:fldChar w:fldCharType="separate"/>
        </w:r>
        <w:r>
          <w:rPr>
            <w:noProof/>
            <w:webHidden/>
          </w:rPr>
          <w:t>7</w:t>
        </w:r>
        <w:r>
          <w:rPr>
            <w:noProof/>
            <w:webHidden/>
          </w:rPr>
          <w:fldChar w:fldCharType="end"/>
        </w:r>
      </w:hyperlink>
    </w:p>
    <w:p w14:paraId="212C86F1" w14:textId="33C5F2D4" w:rsidR="00F72B72" w:rsidRDefault="00F72B72">
      <w:pPr>
        <w:pStyle w:val="TableofFigures"/>
        <w:tabs>
          <w:tab w:val="right" w:leader="dot" w:pos="9111"/>
        </w:tabs>
        <w:rPr>
          <w:rFonts w:asciiTheme="minorHAnsi" w:eastAsiaTheme="minorEastAsia" w:hAnsiTheme="minorHAnsi"/>
          <w:noProof/>
          <w:sz w:val="22"/>
          <w:szCs w:val="22"/>
        </w:rPr>
      </w:pPr>
      <w:hyperlink w:anchor="_Toc99998195" w:history="1">
        <w:r w:rsidRPr="00D367B5">
          <w:rPr>
            <w:rStyle w:val="Hyperlink"/>
            <w:noProof/>
          </w:rPr>
          <w:t>Ảnh 5 Kết quả của câu 1.2 ý 1</w:t>
        </w:r>
        <w:r>
          <w:rPr>
            <w:noProof/>
            <w:webHidden/>
          </w:rPr>
          <w:tab/>
        </w:r>
        <w:r>
          <w:rPr>
            <w:noProof/>
            <w:webHidden/>
          </w:rPr>
          <w:fldChar w:fldCharType="begin"/>
        </w:r>
        <w:r>
          <w:rPr>
            <w:noProof/>
            <w:webHidden/>
          </w:rPr>
          <w:instrText xml:space="preserve"> PAGEREF _Toc99998195 \h </w:instrText>
        </w:r>
        <w:r>
          <w:rPr>
            <w:noProof/>
            <w:webHidden/>
          </w:rPr>
        </w:r>
        <w:r>
          <w:rPr>
            <w:noProof/>
            <w:webHidden/>
          </w:rPr>
          <w:fldChar w:fldCharType="separate"/>
        </w:r>
        <w:r>
          <w:rPr>
            <w:noProof/>
            <w:webHidden/>
          </w:rPr>
          <w:t>8</w:t>
        </w:r>
        <w:r>
          <w:rPr>
            <w:noProof/>
            <w:webHidden/>
          </w:rPr>
          <w:fldChar w:fldCharType="end"/>
        </w:r>
      </w:hyperlink>
    </w:p>
    <w:p w14:paraId="444194E8" w14:textId="20DD942C" w:rsidR="00F72B72" w:rsidRDefault="00F72B72">
      <w:pPr>
        <w:pStyle w:val="TableofFigures"/>
        <w:tabs>
          <w:tab w:val="right" w:leader="dot" w:pos="9111"/>
        </w:tabs>
        <w:rPr>
          <w:rFonts w:asciiTheme="minorHAnsi" w:eastAsiaTheme="minorEastAsia" w:hAnsiTheme="minorHAnsi"/>
          <w:noProof/>
          <w:sz w:val="22"/>
          <w:szCs w:val="22"/>
        </w:rPr>
      </w:pPr>
      <w:hyperlink w:anchor="_Toc99998196" w:history="1">
        <w:r w:rsidRPr="00D367B5">
          <w:rPr>
            <w:rStyle w:val="Hyperlink"/>
            <w:noProof/>
          </w:rPr>
          <w:t>Ảnh 6 Code và kết quả của câu 1.2 ý 2</w:t>
        </w:r>
        <w:r>
          <w:rPr>
            <w:noProof/>
            <w:webHidden/>
          </w:rPr>
          <w:tab/>
        </w:r>
        <w:r>
          <w:rPr>
            <w:noProof/>
            <w:webHidden/>
          </w:rPr>
          <w:fldChar w:fldCharType="begin"/>
        </w:r>
        <w:r>
          <w:rPr>
            <w:noProof/>
            <w:webHidden/>
          </w:rPr>
          <w:instrText xml:space="preserve"> PAGEREF _Toc99998196 \h </w:instrText>
        </w:r>
        <w:r>
          <w:rPr>
            <w:noProof/>
            <w:webHidden/>
          </w:rPr>
        </w:r>
        <w:r>
          <w:rPr>
            <w:noProof/>
            <w:webHidden/>
          </w:rPr>
          <w:fldChar w:fldCharType="separate"/>
        </w:r>
        <w:r>
          <w:rPr>
            <w:noProof/>
            <w:webHidden/>
          </w:rPr>
          <w:t>8</w:t>
        </w:r>
        <w:r>
          <w:rPr>
            <w:noProof/>
            <w:webHidden/>
          </w:rPr>
          <w:fldChar w:fldCharType="end"/>
        </w:r>
      </w:hyperlink>
    </w:p>
    <w:p w14:paraId="22FA5B74" w14:textId="23DD81DA" w:rsidR="00F72B72" w:rsidRDefault="00F72B72">
      <w:pPr>
        <w:pStyle w:val="TableofFigures"/>
        <w:tabs>
          <w:tab w:val="right" w:leader="dot" w:pos="9111"/>
        </w:tabs>
        <w:rPr>
          <w:rFonts w:asciiTheme="minorHAnsi" w:eastAsiaTheme="minorEastAsia" w:hAnsiTheme="minorHAnsi"/>
          <w:noProof/>
          <w:sz w:val="22"/>
          <w:szCs w:val="22"/>
        </w:rPr>
      </w:pPr>
      <w:hyperlink w:anchor="_Toc99998197" w:history="1">
        <w:r w:rsidRPr="00D367B5">
          <w:rPr>
            <w:rStyle w:val="Hyperlink"/>
            <w:noProof/>
          </w:rPr>
          <w:t>Ảnh 7 Code để lấy ngày sinh của tác giả</w:t>
        </w:r>
        <w:r>
          <w:rPr>
            <w:noProof/>
            <w:webHidden/>
          </w:rPr>
          <w:tab/>
        </w:r>
        <w:r>
          <w:rPr>
            <w:noProof/>
            <w:webHidden/>
          </w:rPr>
          <w:fldChar w:fldCharType="begin"/>
        </w:r>
        <w:r>
          <w:rPr>
            <w:noProof/>
            <w:webHidden/>
          </w:rPr>
          <w:instrText xml:space="preserve"> PAGEREF _Toc99998197 \h </w:instrText>
        </w:r>
        <w:r>
          <w:rPr>
            <w:noProof/>
            <w:webHidden/>
          </w:rPr>
        </w:r>
        <w:r>
          <w:rPr>
            <w:noProof/>
            <w:webHidden/>
          </w:rPr>
          <w:fldChar w:fldCharType="separate"/>
        </w:r>
        <w:r>
          <w:rPr>
            <w:noProof/>
            <w:webHidden/>
          </w:rPr>
          <w:t>9</w:t>
        </w:r>
        <w:r>
          <w:rPr>
            <w:noProof/>
            <w:webHidden/>
          </w:rPr>
          <w:fldChar w:fldCharType="end"/>
        </w:r>
      </w:hyperlink>
    </w:p>
    <w:p w14:paraId="79933C71" w14:textId="69E62F23" w:rsidR="00F72B72" w:rsidRDefault="00F72B72">
      <w:pPr>
        <w:pStyle w:val="TableofFigures"/>
        <w:tabs>
          <w:tab w:val="right" w:leader="dot" w:pos="9111"/>
        </w:tabs>
        <w:rPr>
          <w:rFonts w:asciiTheme="minorHAnsi" w:eastAsiaTheme="minorEastAsia" w:hAnsiTheme="minorHAnsi"/>
          <w:noProof/>
          <w:sz w:val="22"/>
          <w:szCs w:val="22"/>
        </w:rPr>
      </w:pPr>
      <w:hyperlink w:anchor="_Toc99998198" w:history="1">
        <w:r w:rsidRPr="00D367B5">
          <w:rPr>
            <w:rStyle w:val="Hyperlink"/>
            <w:noProof/>
          </w:rPr>
          <w:t>Ảnh 8 Hàm tacgiaink()</w:t>
        </w:r>
        <w:r>
          <w:rPr>
            <w:noProof/>
            <w:webHidden/>
          </w:rPr>
          <w:tab/>
        </w:r>
        <w:r>
          <w:rPr>
            <w:noProof/>
            <w:webHidden/>
          </w:rPr>
          <w:fldChar w:fldCharType="begin"/>
        </w:r>
        <w:r>
          <w:rPr>
            <w:noProof/>
            <w:webHidden/>
          </w:rPr>
          <w:instrText xml:space="preserve"> PAGEREF _Toc99998198 \h </w:instrText>
        </w:r>
        <w:r>
          <w:rPr>
            <w:noProof/>
            <w:webHidden/>
          </w:rPr>
        </w:r>
        <w:r>
          <w:rPr>
            <w:noProof/>
            <w:webHidden/>
          </w:rPr>
          <w:fldChar w:fldCharType="separate"/>
        </w:r>
        <w:r>
          <w:rPr>
            <w:noProof/>
            <w:webHidden/>
          </w:rPr>
          <w:t>10</w:t>
        </w:r>
        <w:r>
          <w:rPr>
            <w:noProof/>
            <w:webHidden/>
          </w:rPr>
          <w:fldChar w:fldCharType="end"/>
        </w:r>
      </w:hyperlink>
    </w:p>
    <w:p w14:paraId="2082A9F2" w14:textId="197A6691" w:rsidR="00F72B72" w:rsidRDefault="00F72B72">
      <w:pPr>
        <w:pStyle w:val="TableofFigures"/>
        <w:tabs>
          <w:tab w:val="right" w:leader="dot" w:pos="9111"/>
        </w:tabs>
        <w:rPr>
          <w:rFonts w:asciiTheme="minorHAnsi" w:eastAsiaTheme="minorEastAsia" w:hAnsiTheme="minorHAnsi"/>
          <w:noProof/>
          <w:sz w:val="22"/>
          <w:szCs w:val="22"/>
        </w:rPr>
      </w:pPr>
      <w:hyperlink w:anchor="_Toc99998199" w:history="1">
        <w:r w:rsidRPr="00D367B5">
          <w:rPr>
            <w:rStyle w:val="Hyperlink"/>
            <w:noProof/>
          </w:rPr>
          <w:t>Ảnh 9 Kết quả hàm tacgiaLink()</w:t>
        </w:r>
        <w:r>
          <w:rPr>
            <w:noProof/>
            <w:webHidden/>
          </w:rPr>
          <w:tab/>
        </w:r>
        <w:r>
          <w:rPr>
            <w:noProof/>
            <w:webHidden/>
          </w:rPr>
          <w:fldChar w:fldCharType="begin"/>
        </w:r>
        <w:r>
          <w:rPr>
            <w:noProof/>
            <w:webHidden/>
          </w:rPr>
          <w:instrText xml:space="preserve"> PAGEREF _Toc99998199 \h </w:instrText>
        </w:r>
        <w:r>
          <w:rPr>
            <w:noProof/>
            <w:webHidden/>
          </w:rPr>
        </w:r>
        <w:r>
          <w:rPr>
            <w:noProof/>
            <w:webHidden/>
          </w:rPr>
          <w:fldChar w:fldCharType="separate"/>
        </w:r>
        <w:r>
          <w:rPr>
            <w:noProof/>
            <w:webHidden/>
          </w:rPr>
          <w:t>10</w:t>
        </w:r>
        <w:r>
          <w:rPr>
            <w:noProof/>
            <w:webHidden/>
          </w:rPr>
          <w:fldChar w:fldCharType="end"/>
        </w:r>
      </w:hyperlink>
    </w:p>
    <w:p w14:paraId="4FBE7C29" w14:textId="4083AC8E" w:rsidR="00F72B72" w:rsidRDefault="00F72B72">
      <w:pPr>
        <w:pStyle w:val="TableofFigures"/>
        <w:tabs>
          <w:tab w:val="right" w:leader="dot" w:pos="9111"/>
        </w:tabs>
        <w:rPr>
          <w:rFonts w:asciiTheme="minorHAnsi" w:eastAsiaTheme="minorEastAsia" w:hAnsiTheme="minorHAnsi"/>
          <w:noProof/>
          <w:sz w:val="22"/>
          <w:szCs w:val="22"/>
        </w:rPr>
      </w:pPr>
      <w:hyperlink w:anchor="_Toc99998200" w:history="1">
        <w:r w:rsidRPr="00D367B5">
          <w:rPr>
            <w:rStyle w:val="Hyperlink"/>
            <w:noProof/>
          </w:rPr>
          <w:t>Ảnh 10 code lưu dữ liệu vào file csv</w:t>
        </w:r>
        <w:r>
          <w:rPr>
            <w:noProof/>
            <w:webHidden/>
          </w:rPr>
          <w:tab/>
        </w:r>
        <w:r>
          <w:rPr>
            <w:noProof/>
            <w:webHidden/>
          </w:rPr>
          <w:fldChar w:fldCharType="begin"/>
        </w:r>
        <w:r>
          <w:rPr>
            <w:noProof/>
            <w:webHidden/>
          </w:rPr>
          <w:instrText xml:space="preserve"> PAGEREF _Toc99998200 \h </w:instrText>
        </w:r>
        <w:r>
          <w:rPr>
            <w:noProof/>
            <w:webHidden/>
          </w:rPr>
        </w:r>
        <w:r>
          <w:rPr>
            <w:noProof/>
            <w:webHidden/>
          </w:rPr>
          <w:fldChar w:fldCharType="separate"/>
        </w:r>
        <w:r>
          <w:rPr>
            <w:noProof/>
            <w:webHidden/>
          </w:rPr>
          <w:t>11</w:t>
        </w:r>
        <w:r>
          <w:rPr>
            <w:noProof/>
            <w:webHidden/>
          </w:rPr>
          <w:fldChar w:fldCharType="end"/>
        </w:r>
      </w:hyperlink>
    </w:p>
    <w:p w14:paraId="59AE032A" w14:textId="7E7930D0" w:rsidR="00F72B72" w:rsidRDefault="00F72B72">
      <w:pPr>
        <w:pStyle w:val="TableofFigures"/>
        <w:tabs>
          <w:tab w:val="right" w:leader="dot" w:pos="9111"/>
        </w:tabs>
        <w:rPr>
          <w:rFonts w:asciiTheme="minorHAnsi" w:eastAsiaTheme="minorEastAsia" w:hAnsiTheme="minorHAnsi"/>
          <w:noProof/>
          <w:sz w:val="22"/>
          <w:szCs w:val="22"/>
        </w:rPr>
      </w:pPr>
      <w:hyperlink w:anchor="_Toc99998201" w:history="1">
        <w:r w:rsidRPr="00D367B5">
          <w:rPr>
            <w:rStyle w:val="Hyperlink"/>
            <w:noProof/>
          </w:rPr>
          <w:t>Ảnh 11 df có missingvalue</w:t>
        </w:r>
        <w:r>
          <w:rPr>
            <w:noProof/>
            <w:webHidden/>
          </w:rPr>
          <w:tab/>
        </w:r>
        <w:r>
          <w:rPr>
            <w:noProof/>
            <w:webHidden/>
          </w:rPr>
          <w:fldChar w:fldCharType="begin"/>
        </w:r>
        <w:r>
          <w:rPr>
            <w:noProof/>
            <w:webHidden/>
          </w:rPr>
          <w:instrText xml:space="preserve"> PAGEREF _Toc99998201 \h </w:instrText>
        </w:r>
        <w:r>
          <w:rPr>
            <w:noProof/>
            <w:webHidden/>
          </w:rPr>
        </w:r>
        <w:r>
          <w:rPr>
            <w:noProof/>
            <w:webHidden/>
          </w:rPr>
          <w:fldChar w:fldCharType="separate"/>
        </w:r>
        <w:r>
          <w:rPr>
            <w:noProof/>
            <w:webHidden/>
          </w:rPr>
          <w:t>12</w:t>
        </w:r>
        <w:r>
          <w:rPr>
            <w:noProof/>
            <w:webHidden/>
          </w:rPr>
          <w:fldChar w:fldCharType="end"/>
        </w:r>
      </w:hyperlink>
    </w:p>
    <w:p w14:paraId="03BC4D09" w14:textId="52DC358E" w:rsidR="00F72B72" w:rsidRDefault="00F72B72">
      <w:pPr>
        <w:pStyle w:val="TableofFigures"/>
        <w:tabs>
          <w:tab w:val="right" w:leader="dot" w:pos="9111"/>
        </w:tabs>
        <w:rPr>
          <w:rFonts w:asciiTheme="minorHAnsi" w:eastAsiaTheme="minorEastAsia" w:hAnsiTheme="minorHAnsi"/>
          <w:noProof/>
          <w:sz w:val="22"/>
          <w:szCs w:val="22"/>
        </w:rPr>
      </w:pPr>
      <w:hyperlink w:anchor="_Toc99998202" w:history="1">
        <w:r w:rsidRPr="00D367B5">
          <w:rPr>
            <w:rStyle w:val="Hyperlink"/>
            <w:noProof/>
          </w:rPr>
          <w:t>Ảnh 12 dữ liệu missing được thay bằng số 0</w:t>
        </w:r>
        <w:r>
          <w:rPr>
            <w:noProof/>
            <w:webHidden/>
          </w:rPr>
          <w:tab/>
        </w:r>
        <w:r>
          <w:rPr>
            <w:noProof/>
            <w:webHidden/>
          </w:rPr>
          <w:fldChar w:fldCharType="begin"/>
        </w:r>
        <w:r>
          <w:rPr>
            <w:noProof/>
            <w:webHidden/>
          </w:rPr>
          <w:instrText xml:space="preserve"> PAGEREF _Toc99998202 \h </w:instrText>
        </w:r>
        <w:r>
          <w:rPr>
            <w:noProof/>
            <w:webHidden/>
          </w:rPr>
        </w:r>
        <w:r>
          <w:rPr>
            <w:noProof/>
            <w:webHidden/>
          </w:rPr>
          <w:fldChar w:fldCharType="separate"/>
        </w:r>
        <w:r>
          <w:rPr>
            <w:noProof/>
            <w:webHidden/>
          </w:rPr>
          <w:t>12</w:t>
        </w:r>
        <w:r>
          <w:rPr>
            <w:noProof/>
            <w:webHidden/>
          </w:rPr>
          <w:fldChar w:fldCharType="end"/>
        </w:r>
      </w:hyperlink>
    </w:p>
    <w:p w14:paraId="69E3FF86" w14:textId="64C6D9B0" w:rsidR="00F72B72" w:rsidRDefault="00F72B72">
      <w:pPr>
        <w:pStyle w:val="TableofFigures"/>
        <w:tabs>
          <w:tab w:val="right" w:leader="dot" w:pos="9111"/>
        </w:tabs>
        <w:rPr>
          <w:rFonts w:asciiTheme="minorHAnsi" w:eastAsiaTheme="minorEastAsia" w:hAnsiTheme="minorHAnsi"/>
          <w:noProof/>
          <w:sz w:val="22"/>
          <w:szCs w:val="22"/>
        </w:rPr>
      </w:pPr>
      <w:hyperlink w:anchor="_Toc99998203" w:history="1">
        <w:r w:rsidRPr="00D367B5">
          <w:rPr>
            <w:rStyle w:val="Hyperlink"/>
            <w:noProof/>
          </w:rPr>
          <w:t>Ảnh 13 code điền tuổi và thêm trường ‘Tuoi’ của tác giả vào df</w:t>
        </w:r>
        <w:r>
          <w:rPr>
            <w:noProof/>
            <w:webHidden/>
          </w:rPr>
          <w:tab/>
        </w:r>
        <w:r>
          <w:rPr>
            <w:noProof/>
            <w:webHidden/>
          </w:rPr>
          <w:fldChar w:fldCharType="begin"/>
        </w:r>
        <w:r>
          <w:rPr>
            <w:noProof/>
            <w:webHidden/>
          </w:rPr>
          <w:instrText xml:space="preserve"> PAGEREF _Toc99998203 \h </w:instrText>
        </w:r>
        <w:r>
          <w:rPr>
            <w:noProof/>
            <w:webHidden/>
          </w:rPr>
        </w:r>
        <w:r>
          <w:rPr>
            <w:noProof/>
            <w:webHidden/>
          </w:rPr>
          <w:fldChar w:fldCharType="separate"/>
        </w:r>
        <w:r>
          <w:rPr>
            <w:noProof/>
            <w:webHidden/>
          </w:rPr>
          <w:t>12</w:t>
        </w:r>
        <w:r>
          <w:rPr>
            <w:noProof/>
            <w:webHidden/>
          </w:rPr>
          <w:fldChar w:fldCharType="end"/>
        </w:r>
      </w:hyperlink>
    </w:p>
    <w:p w14:paraId="6ACEACCA" w14:textId="3532DB55" w:rsidR="00F72B72" w:rsidRDefault="00F72B72">
      <w:pPr>
        <w:pStyle w:val="TableofFigures"/>
        <w:tabs>
          <w:tab w:val="right" w:leader="dot" w:pos="9111"/>
        </w:tabs>
        <w:rPr>
          <w:rFonts w:asciiTheme="minorHAnsi" w:eastAsiaTheme="minorEastAsia" w:hAnsiTheme="minorHAnsi"/>
          <w:noProof/>
          <w:sz w:val="22"/>
          <w:szCs w:val="22"/>
        </w:rPr>
      </w:pPr>
      <w:hyperlink w:anchor="_Toc99998204" w:history="1">
        <w:r w:rsidRPr="00D367B5">
          <w:rPr>
            <w:rStyle w:val="Hyperlink"/>
            <w:noProof/>
          </w:rPr>
          <w:t>Ảnh 14 Thống kê về tác giả và các câu nói</w:t>
        </w:r>
        <w:r>
          <w:rPr>
            <w:noProof/>
            <w:webHidden/>
          </w:rPr>
          <w:tab/>
        </w:r>
        <w:r>
          <w:rPr>
            <w:noProof/>
            <w:webHidden/>
          </w:rPr>
          <w:fldChar w:fldCharType="begin"/>
        </w:r>
        <w:r>
          <w:rPr>
            <w:noProof/>
            <w:webHidden/>
          </w:rPr>
          <w:instrText xml:space="preserve"> PAGEREF _Toc99998204 \h </w:instrText>
        </w:r>
        <w:r>
          <w:rPr>
            <w:noProof/>
            <w:webHidden/>
          </w:rPr>
        </w:r>
        <w:r>
          <w:rPr>
            <w:noProof/>
            <w:webHidden/>
          </w:rPr>
          <w:fldChar w:fldCharType="separate"/>
        </w:r>
        <w:r>
          <w:rPr>
            <w:noProof/>
            <w:webHidden/>
          </w:rPr>
          <w:t>13</w:t>
        </w:r>
        <w:r>
          <w:rPr>
            <w:noProof/>
            <w:webHidden/>
          </w:rPr>
          <w:fldChar w:fldCharType="end"/>
        </w:r>
      </w:hyperlink>
    </w:p>
    <w:p w14:paraId="15C7BDEB" w14:textId="0F55E611" w:rsidR="00F72B72" w:rsidRDefault="00F72B72">
      <w:pPr>
        <w:pStyle w:val="TableofFigures"/>
        <w:tabs>
          <w:tab w:val="right" w:leader="dot" w:pos="9111"/>
        </w:tabs>
        <w:rPr>
          <w:rFonts w:asciiTheme="minorHAnsi" w:eastAsiaTheme="minorEastAsia" w:hAnsiTheme="minorHAnsi"/>
          <w:noProof/>
          <w:sz w:val="22"/>
          <w:szCs w:val="22"/>
        </w:rPr>
      </w:pPr>
      <w:hyperlink w:anchor="_Toc99998205" w:history="1">
        <w:r w:rsidRPr="00D367B5">
          <w:rPr>
            <w:rStyle w:val="Hyperlink"/>
            <w:noProof/>
          </w:rPr>
          <w:t>Ảnh 15 tác giả và số câu nói</w:t>
        </w:r>
        <w:r>
          <w:rPr>
            <w:noProof/>
            <w:webHidden/>
          </w:rPr>
          <w:tab/>
        </w:r>
        <w:r>
          <w:rPr>
            <w:noProof/>
            <w:webHidden/>
          </w:rPr>
          <w:fldChar w:fldCharType="begin"/>
        </w:r>
        <w:r>
          <w:rPr>
            <w:noProof/>
            <w:webHidden/>
          </w:rPr>
          <w:instrText xml:space="preserve"> PAGEREF _Toc99998205 \h </w:instrText>
        </w:r>
        <w:r>
          <w:rPr>
            <w:noProof/>
            <w:webHidden/>
          </w:rPr>
        </w:r>
        <w:r>
          <w:rPr>
            <w:noProof/>
            <w:webHidden/>
          </w:rPr>
          <w:fldChar w:fldCharType="separate"/>
        </w:r>
        <w:r>
          <w:rPr>
            <w:noProof/>
            <w:webHidden/>
          </w:rPr>
          <w:t>13</w:t>
        </w:r>
        <w:r>
          <w:rPr>
            <w:noProof/>
            <w:webHidden/>
          </w:rPr>
          <w:fldChar w:fldCharType="end"/>
        </w:r>
      </w:hyperlink>
    </w:p>
    <w:p w14:paraId="2ACD8FA7" w14:textId="140B7EDB" w:rsidR="00F72B72" w:rsidRDefault="00F72B72">
      <w:pPr>
        <w:pStyle w:val="TableofFigures"/>
        <w:tabs>
          <w:tab w:val="right" w:leader="dot" w:pos="9111"/>
        </w:tabs>
        <w:rPr>
          <w:rFonts w:asciiTheme="minorHAnsi" w:eastAsiaTheme="minorEastAsia" w:hAnsiTheme="minorHAnsi"/>
          <w:noProof/>
          <w:sz w:val="22"/>
          <w:szCs w:val="22"/>
        </w:rPr>
      </w:pPr>
      <w:hyperlink w:anchor="_Toc99998206" w:history="1">
        <w:r w:rsidRPr="00D367B5">
          <w:rPr>
            <w:rStyle w:val="Hyperlink"/>
            <w:noProof/>
          </w:rPr>
          <w:t>Ảnh 16 Các tác giả có cùng độ tuổi</w:t>
        </w:r>
        <w:r>
          <w:rPr>
            <w:noProof/>
            <w:webHidden/>
          </w:rPr>
          <w:tab/>
        </w:r>
        <w:r>
          <w:rPr>
            <w:noProof/>
            <w:webHidden/>
          </w:rPr>
          <w:fldChar w:fldCharType="begin"/>
        </w:r>
        <w:r>
          <w:rPr>
            <w:noProof/>
            <w:webHidden/>
          </w:rPr>
          <w:instrText xml:space="preserve"> PAGEREF _Toc99998206 \h </w:instrText>
        </w:r>
        <w:r>
          <w:rPr>
            <w:noProof/>
            <w:webHidden/>
          </w:rPr>
        </w:r>
        <w:r>
          <w:rPr>
            <w:noProof/>
            <w:webHidden/>
          </w:rPr>
          <w:fldChar w:fldCharType="separate"/>
        </w:r>
        <w:r>
          <w:rPr>
            <w:noProof/>
            <w:webHidden/>
          </w:rPr>
          <w:t>14</w:t>
        </w:r>
        <w:r>
          <w:rPr>
            <w:noProof/>
            <w:webHidden/>
          </w:rPr>
          <w:fldChar w:fldCharType="end"/>
        </w:r>
      </w:hyperlink>
    </w:p>
    <w:p w14:paraId="2B0CC4BF" w14:textId="41F9E4CF" w:rsidR="00F72B72" w:rsidRDefault="00F72B72">
      <w:pPr>
        <w:pStyle w:val="TableofFigures"/>
        <w:tabs>
          <w:tab w:val="right" w:leader="dot" w:pos="9111"/>
        </w:tabs>
        <w:rPr>
          <w:rFonts w:asciiTheme="minorHAnsi" w:eastAsiaTheme="minorEastAsia" w:hAnsiTheme="minorHAnsi"/>
          <w:noProof/>
          <w:sz w:val="22"/>
          <w:szCs w:val="22"/>
        </w:rPr>
      </w:pPr>
      <w:hyperlink w:anchor="_Toc99998207" w:history="1">
        <w:r w:rsidRPr="00D367B5">
          <w:rPr>
            <w:rStyle w:val="Hyperlink"/>
            <w:noProof/>
          </w:rPr>
          <w:t>Ảnh 17 Thống kê về năm sinh và độ tuổi</w:t>
        </w:r>
        <w:r>
          <w:rPr>
            <w:noProof/>
            <w:webHidden/>
          </w:rPr>
          <w:tab/>
        </w:r>
        <w:r>
          <w:rPr>
            <w:noProof/>
            <w:webHidden/>
          </w:rPr>
          <w:fldChar w:fldCharType="begin"/>
        </w:r>
        <w:r>
          <w:rPr>
            <w:noProof/>
            <w:webHidden/>
          </w:rPr>
          <w:instrText xml:space="preserve"> PAGEREF _Toc99998207 \h </w:instrText>
        </w:r>
        <w:r>
          <w:rPr>
            <w:noProof/>
            <w:webHidden/>
          </w:rPr>
        </w:r>
        <w:r>
          <w:rPr>
            <w:noProof/>
            <w:webHidden/>
          </w:rPr>
          <w:fldChar w:fldCharType="separate"/>
        </w:r>
        <w:r>
          <w:rPr>
            <w:noProof/>
            <w:webHidden/>
          </w:rPr>
          <w:t>14</w:t>
        </w:r>
        <w:r>
          <w:rPr>
            <w:noProof/>
            <w:webHidden/>
          </w:rPr>
          <w:fldChar w:fldCharType="end"/>
        </w:r>
      </w:hyperlink>
    </w:p>
    <w:p w14:paraId="23E4AD61" w14:textId="29409F48" w:rsidR="00F72B72" w:rsidRDefault="00F72B72">
      <w:pPr>
        <w:pStyle w:val="TableofFigures"/>
        <w:tabs>
          <w:tab w:val="right" w:leader="dot" w:pos="9111"/>
        </w:tabs>
        <w:rPr>
          <w:rFonts w:asciiTheme="minorHAnsi" w:eastAsiaTheme="minorEastAsia" w:hAnsiTheme="minorHAnsi"/>
          <w:noProof/>
          <w:sz w:val="22"/>
          <w:szCs w:val="22"/>
        </w:rPr>
      </w:pPr>
      <w:hyperlink w:anchor="_Toc99998208" w:history="1">
        <w:r w:rsidRPr="00D367B5">
          <w:rPr>
            <w:rStyle w:val="Hyperlink"/>
            <w:noProof/>
          </w:rPr>
          <w:t>Ảnh 18 Khảo sát về độ dài các câu nói</w:t>
        </w:r>
        <w:r>
          <w:rPr>
            <w:noProof/>
            <w:webHidden/>
          </w:rPr>
          <w:tab/>
        </w:r>
        <w:r>
          <w:rPr>
            <w:noProof/>
            <w:webHidden/>
          </w:rPr>
          <w:fldChar w:fldCharType="begin"/>
        </w:r>
        <w:r>
          <w:rPr>
            <w:noProof/>
            <w:webHidden/>
          </w:rPr>
          <w:instrText xml:space="preserve"> PAGEREF _Toc99998208 \h </w:instrText>
        </w:r>
        <w:r>
          <w:rPr>
            <w:noProof/>
            <w:webHidden/>
          </w:rPr>
        </w:r>
        <w:r>
          <w:rPr>
            <w:noProof/>
            <w:webHidden/>
          </w:rPr>
          <w:fldChar w:fldCharType="separate"/>
        </w:r>
        <w:r>
          <w:rPr>
            <w:noProof/>
            <w:webHidden/>
          </w:rPr>
          <w:t>14</w:t>
        </w:r>
        <w:r>
          <w:rPr>
            <w:noProof/>
            <w:webHidden/>
          </w:rPr>
          <w:fldChar w:fldCharType="end"/>
        </w:r>
      </w:hyperlink>
    </w:p>
    <w:p w14:paraId="16DC1B7D" w14:textId="4820A465" w:rsidR="00F72B72" w:rsidRDefault="00F72B72">
      <w:pPr>
        <w:pStyle w:val="TableofFigures"/>
        <w:tabs>
          <w:tab w:val="right" w:leader="dot" w:pos="9111"/>
        </w:tabs>
        <w:rPr>
          <w:rFonts w:asciiTheme="minorHAnsi" w:eastAsiaTheme="minorEastAsia" w:hAnsiTheme="minorHAnsi"/>
          <w:noProof/>
          <w:sz w:val="22"/>
          <w:szCs w:val="22"/>
        </w:rPr>
      </w:pPr>
      <w:hyperlink w:anchor="_Toc99998209" w:history="1">
        <w:r w:rsidRPr="00D367B5">
          <w:rPr>
            <w:rStyle w:val="Hyperlink"/>
            <w:noProof/>
          </w:rPr>
          <w:t>Ảnh 19 Số lượng tác giả trong df</w:t>
        </w:r>
        <w:r>
          <w:rPr>
            <w:noProof/>
            <w:webHidden/>
          </w:rPr>
          <w:tab/>
        </w:r>
        <w:r>
          <w:rPr>
            <w:noProof/>
            <w:webHidden/>
          </w:rPr>
          <w:fldChar w:fldCharType="begin"/>
        </w:r>
        <w:r>
          <w:rPr>
            <w:noProof/>
            <w:webHidden/>
          </w:rPr>
          <w:instrText xml:space="preserve"> PAGEREF _Toc99998209 \h </w:instrText>
        </w:r>
        <w:r>
          <w:rPr>
            <w:noProof/>
            <w:webHidden/>
          </w:rPr>
        </w:r>
        <w:r>
          <w:rPr>
            <w:noProof/>
            <w:webHidden/>
          </w:rPr>
          <w:fldChar w:fldCharType="separate"/>
        </w:r>
        <w:r>
          <w:rPr>
            <w:noProof/>
            <w:webHidden/>
          </w:rPr>
          <w:t>15</w:t>
        </w:r>
        <w:r>
          <w:rPr>
            <w:noProof/>
            <w:webHidden/>
          </w:rPr>
          <w:fldChar w:fldCharType="end"/>
        </w:r>
      </w:hyperlink>
    </w:p>
    <w:p w14:paraId="6A825D78" w14:textId="15173532" w:rsidR="002B2FE7" w:rsidRPr="00791EED" w:rsidRDefault="00611027" w:rsidP="00DC2276">
      <w:pPr>
        <w:rPr>
          <w:b/>
          <w:sz w:val="28"/>
        </w:rPr>
      </w:pPr>
      <w:r>
        <w:rPr>
          <w:b/>
          <w:sz w:val="28"/>
        </w:rPr>
        <w:fldChar w:fldCharType="end"/>
      </w:r>
    </w:p>
    <w:p w14:paraId="51A1D76B" w14:textId="5EEFE8D2" w:rsidR="00867C2D" w:rsidRPr="005D5C20" w:rsidRDefault="00867C2D" w:rsidP="007E6AB9">
      <w:pPr>
        <w:tabs>
          <w:tab w:val="center" w:pos="6379"/>
        </w:tabs>
        <w:spacing w:after="200" w:line="360" w:lineRule="auto"/>
        <w:rPr>
          <w:sz w:val="26"/>
          <w:szCs w:val="26"/>
        </w:rPr>
      </w:pPr>
    </w:p>
    <w:p w14:paraId="48D215B0" w14:textId="77777777" w:rsidR="007B7FF5" w:rsidRPr="00791EED" w:rsidRDefault="00791EED" w:rsidP="00DC2276">
      <w:pPr>
        <w:rPr>
          <w:b/>
          <w:sz w:val="28"/>
        </w:rPr>
      </w:pPr>
      <w:r w:rsidRPr="00791EED">
        <w:rPr>
          <w:b/>
          <w:sz w:val="28"/>
        </w:rPr>
        <w:t>DANH MỤC BẢNG</w:t>
      </w:r>
    </w:p>
    <w:p w14:paraId="3E96D768" w14:textId="77777777" w:rsidR="007B1A23" w:rsidRDefault="007B1A23">
      <w:pPr>
        <w:spacing w:after="200" w:line="276" w:lineRule="auto"/>
        <w:rPr>
          <w:sz w:val="26"/>
          <w:szCs w:val="26"/>
        </w:rPr>
      </w:pPr>
      <w:r>
        <w:rPr>
          <w:sz w:val="26"/>
          <w:szCs w:val="26"/>
        </w:rPr>
        <w:br w:type="page"/>
      </w:r>
    </w:p>
    <w:p w14:paraId="142DD537" w14:textId="42C6EAF0" w:rsidR="006D1881" w:rsidRDefault="00B15A77" w:rsidP="004A7C39">
      <w:pPr>
        <w:pStyle w:val="Chng"/>
      </w:pPr>
      <w:bookmarkStart w:id="5" w:name="_Toc99998345"/>
      <w:r>
        <w:lastRenderedPageBreak/>
        <w:t>PHẦN 1 – THU THẬP DỮ LIỆU</w:t>
      </w:r>
      <w:bookmarkEnd w:id="5"/>
    </w:p>
    <w:p w14:paraId="0EEB2CA6" w14:textId="6D28FE73" w:rsidR="00606CED" w:rsidRDefault="006D1881" w:rsidP="00606CED">
      <w:pPr>
        <w:pStyle w:val="Tiumccp1"/>
        <w:numPr>
          <w:ilvl w:val="1"/>
          <w:numId w:val="33"/>
        </w:numPr>
      </w:pPr>
      <w:bookmarkStart w:id="6" w:name="_Toc99998346"/>
      <w:r w:rsidRPr="006D1881">
        <w:t>Bạn hãy viết code cào dữ liệu từ trang web trên, lưu kết quả vào 1 file tương</w:t>
      </w:r>
      <w:r>
        <w:t xml:space="preserve"> </w:t>
      </w:r>
      <w:r w:rsidRPr="006D1881">
        <w:t>ứng (kq.txt) và mô tả ngắn gọn về cấu trúc của trang Web trên?</w:t>
      </w:r>
      <w:bookmarkEnd w:id="6"/>
    </w:p>
    <w:p w14:paraId="28BEC6B7" w14:textId="2AE349FE" w:rsidR="00606CED" w:rsidRDefault="00287592" w:rsidP="00606CED">
      <w:pPr>
        <w:pStyle w:val="Nidungvnbn"/>
        <w:numPr>
          <w:ilvl w:val="0"/>
          <w:numId w:val="39"/>
        </w:numPr>
      </w:pPr>
      <w:r>
        <w:t>Do phần 1 yêu cầu sử cào dữ liệu từ web với ít nhất 40 dòng nên em đã chọn selenium để thực hiện việc cào dữ liệu tự động ở các trang:</w:t>
      </w:r>
    </w:p>
    <w:p w14:paraId="298B7480" w14:textId="14DAC4F1" w:rsidR="000F3098" w:rsidRDefault="00BE0E0D" w:rsidP="00606CED">
      <w:pPr>
        <w:pStyle w:val="Nidungvnbn"/>
        <w:numPr>
          <w:ilvl w:val="0"/>
          <w:numId w:val="39"/>
        </w:numPr>
      </w:pPr>
      <w:r>
        <w:t>Đầu tiên là</w:t>
      </w:r>
      <w:r w:rsidR="00690790">
        <w:t xml:space="preserve"> tải driver trên trang chủ cảu selenium(cần tải driver phù hợp với trình duyệt muốn sử dụng)</w:t>
      </w:r>
      <w:r w:rsidR="000F3098">
        <w:t>, ở đây em sẽ dùng chrome version 100 để làm bài</w:t>
      </w:r>
      <w:r w:rsidR="00BD280C">
        <w:t>.</w:t>
      </w:r>
    </w:p>
    <w:p w14:paraId="6C9A539D" w14:textId="27C21EBB" w:rsidR="00BE0E0D" w:rsidRDefault="000F3098" w:rsidP="00606CED">
      <w:pPr>
        <w:pStyle w:val="Nidungvnbn"/>
        <w:numPr>
          <w:ilvl w:val="0"/>
          <w:numId w:val="39"/>
        </w:numPr>
      </w:pPr>
      <w:r>
        <w:t xml:space="preserve">Sau đó </w:t>
      </w:r>
      <w:r w:rsidR="00BE0E0D">
        <w:t>import các thư viện để sử dụng</w:t>
      </w:r>
      <w:r w:rsidR="00BD280C">
        <w:t>.</w:t>
      </w:r>
    </w:p>
    <w:p w14:paraId="59B06884" w14:textId="77777777" w:rsidR="0019332E" w:rsidRDefault="00403A0F" w:rsidP="0019332E">
      <w:pPr>
        <w:pStyle w:val="Nidungvnbn"/>
        <w:keepNext/>
        <w:ind w:firstLine="0"/>
      </w:pPr>
      <w:r w:rsidRPr="00403A0F">
        <w:drawing>
          <wp:inline distT="0" distB="0" distL="0" distR="0" wp14:anchorId="64EAA386" wp14:editId="189039AD">
            <wp:extent cx="5543835" cy="3232316"/>
            <wp:effectExtent l="0" t="0" r="0" b="635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2"/>
                    <a:stretch>
                      <a:fillRect/>
                    </a:stretch>
                  </pic:blipFill>
                  <pic:spPr>
                    <a:xfrm>
                      <a:off x="0" y="0"/>
                      <a:ext cx="5543835" cy="3232316"/>
                    </a:xfrm>
                    <a:prstGeom prst="rect">
                      <a:avLst/>
                    </a:prstGeom>
                  </pic:spPr>
                </pic:pic>
              </a:graphicData>
            </a:graphic>
          </wp:inline>
        </w:drawing>
      </w:r>
    </w:p>
    <w:p w14:paraId="5A57D6D7" w14:textId="06EFCBC5" w:rsidR="00DF4152" w:rsidRPr="0019332E" w:rsidRDefault="0019332E" w:rsidP="0019332E">
      <w:pPr>
        <w:pStyle w:val="Caption"/>
        <w:ind w:left="2160" w:firstLine="720"/>
        <w:jc w:val="both"/>
        <w:rPr>
          <w:bCs w:val="0"/>
          <w:sz w:val="22"/>
          <w:szCs w:val="22"/>
        </w:rPr>
      </w:pPr>
      <w:bookmarkStart w:id="7" w:name="_Toc99998191"/>
      <w:r w:rsidRPr="0019332E">
        <w:rPr>
          <w:sz w:val="22"/>
          <w:szCs w:val="22"/>
        </w:rPr>
        <w:t xml:space="preserve">Ảnh </w:t>
      </w:r>
      <w:r w:rsidRPr="0019332E">
        <w:rPr>
          <w:sz w:val="22"/>
          <w:szCs w:val="22"/>
        </w:rPr>
        <w:fldChar w:fldCharType="begin"/>
      </w:r>
      <w:r w:rsidRPr="0019332E">
        <w:rPr>
          <w:sz w:val="22"/>
          <w:szCs w:val="22"/>
        </w:rPr>
        <w:instrText xml:space="preserve"> SEQ Ảnh \* ARABIC </w:instrText>
      </w:r>
      <w:r w:rsidRPr="0019332E">
        <w:rPr>
          <w:sz w:val="22"/>
          <w:szCs w:val="22"/>
        </w:rPr>
        <w:fldChar w:fldCharType="separate"/>
      </w:r>
      <w:r w:rsidR="001C6A96">
        <w:rPr>
          <w:noProof/>
          <w:sz w:val="22"/>
          <w:szCs w:val="22"/>
        </w:rPr>
        <w:t>1</w:t>
      </w:r>
      <w:r w:rsidRPr="0019332E">
        <w:rPr>
          <w:sz w:val="22"/>
          <w:szCs w:val="22"/>
        </w:rPr>
        <w:fldChar w:fldCharType="end"/>
      </w:r>
      <w:r w:rsidRPr="0019332E">
        <w:rPr>
          <w:sz w:val="22"/>
          <w:szCs w:val="22"/>
        </w:rPr>
        <w:t xml:space="preserve"> Khai báo thư viện</w:t>
      </w:r>
      <w:bookmarkEnd w:id="7"/>
    </w:p>
    <w:p w14:paraId="5DC53FFB" w14:textId="37628A13" w:rsidR="00690790" w:rsidRDefault="00D539C2" w:rsidP="00690790">
      <w:pPr>
        <w:pStyle w:val="Nidungvnbn"/>
        <w:numPr>
          <w:ilvl w:val="0"/>
          <w:numId w:val="39"/>
        </w:numPr>
      </w:pPr>
      <w:r w:rsidRPr="00D539C2">
        <w:t xml:space="preserve">Tiếp theo em sẽ </w:t>
      </w:r>
      <w:r>
        <w:t>khai báo driver để chạy selenium</w:t>
      </w:r>
      <w:r w:rsidR="00CD2BE8">
        <w:t xml:space="preserve"> và sử dụng phương thức get để chỉ định trang web cần cào</w:t>
      </w:r>
      <w:r>
        <w:t>:</w:t>
      </w:r>
    </w:p>
    <w:p w14:paraId="48C99566" w14:textId="635C6C16" w:rsidR="000D78E3" w:rsidRDefault="000D78E3" w:rsidP="000D78E3">
      <w:pPr>
        <w:pStyle w:val="Nidungvnbn"/>
        <w:numPr>
          <w:ilvl w:val="0"/>
          <w:numId w:val="39"/>
        </w:numPr>
      </w:pPr>
      <w:r>
        <w:fldChar w:fldCharType="begin"/>
      </w:r>
      <w:r>
        <w:instrText xml:space="preserve"> </w:instrText>
      </w:r>
      <w:r>
        <w:instrText>driver</w:instrText>
      </w:r>
      <w:r w:rsidR="002A5893">
        <w:instrText>=</w:instrText>
      </w:r>
      <w:r>
        <w:instrText>webdriver.Chrome(service=Service(ChromeDriverManager().install()))</w:instrText>
      </w:r>
    </w:p>
    <w:p w14:paraId="5320D72C" w14:textId="66A88F8D" w:rsidR="00D539C2" w:rsidRDefault="000D78E3" w:rsidP="000D78E3">
      <w:pPr>
        <w:pStyle w:val="Nidungvnbn"/>
        <w:numPr>
          <w:ilvl w:val="0"/>
          <w:numId w:val="39"/>
        </w:numPr>
      </w:pPr>
      <w:r>
        <w:instrText>driver.get("http://quotes.toscrape.com/")</w:instrText>
      </w:r>
      <w:r>
        <w:instrText xml:space="preserve"> </w:instrText>
      </w:r>
      <w:r>
        <w:fldChar w:fldCharType="end"/>
      </w:r>
    </w:p>
    <w:p w14:paraId="6B9806EF" w14:textId="0F36799D" w:rsidR="00A01218" w:rsidRDefault="00A01218" w:rsidP="000D78E3">
      <w:pPr>
        <w:pStyle w:val="Nidungvnbn"/>
        <w:numPr>
          <w:ilvl w:val="0"/>
          <w:numId w:val="39"/>
        </w:numPr>
      </w:pPr>
      <w:r>
        <w:t>Tiếp theo em sẽ thực hiện code về giai đoạn lấy tất cả nội dụng của ý 1.1 và lưu vào file ‘kq.txt’.</w:t>
      </w:r>
    </w:p>
    <w:p w14:paraId="2FFB98EB" w14:textId="77777777" w:rsidR="0058786E" w:rsidRDefault="00A01218" w:rsidP="0058786E">
      <w:pPr>
        <w:pStyle w:val="Nidungvnbn"/>
        <w:keepNext/>
        <w:ind w:firstLine="0"/>
      </w:pPr>
      <w:r>
        <w:rPr>
          <w:noProof/>
        </w:rPr>
        <w:lastRenderedPageBreak/>
        <w:drawing>
          <wp:inline distT="0" distB="0" distL="0" distR="0" wp14:anchorId="38A267CE" wp14:editId="0A7EB5AC">
            <wp:extent cx="5901227" cy="234315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13948" cy="2348201"/>
                    </a:xfrm>
                    <a:prstGeom prst="rect">
                      <a:avLst/>
                    </a:prstGeom>
                    <a:noFill/>
                  </pic:spPr>
                </pic:pic>
              </a:graphicData>
            </a:graphic>
          </wp:inline>
        </w:drawing>
      </w:r>
    </w:p>
    <w:p w14:paraId="37E43009" w14:textId="03820DD4" w:rsidR="00A01218" w:rsidRPr="0058786E" w:rsidRDefault="0058786E" w:rsidP="0058786E">
      <w:pPr>
        <w:pStyle w:val="Caption"/>
        <w:ind w:left="2160" w:firstLine="720"/>
        <w:jc w:val="both"/>
        <w:rPr>
          <w:sz w:val="22"/>
          <w:szCs w:val="22"/>
        </w:rPr>
      </w:pPr>
      <w:bookmarkStart w:id="8" w:name="_Toc99998192"/>
      <w:r w:rsidRPr="0058786E">
        <w:rPr>
          <w:sz w:val="22"/>
          <w:szCs w:val="22"/>
        </w:rPr>
        <w:t xml:space="preserve">Ảnh </w:t>
      </w:r>
      <w:r w:rsidRPr="0058786E">
        <w:rPr>
          <w:sz w:val="22"/>
          <w:szCs w:val="22"/>
        </w:rPr>
        <w:fldChar w:fldCharType="begin"/>
      </w:r>
      <w:r w:rsidRPr="0058786E">
        <w:rPr>
          <w:sz w:val="22"/>
          <w:szCs w:val="22"/>
        </w:rPr>
        <w:instrText xml:space="preserve"> SEQ Ảnh \* ARABIC </w:instrText>
      </w:r>
      <w:r w:rsidRPr="0058786E">
        <w:rPr>
          <w:sz w:val="22"/>
          <w:szCs w:val="22"/>
        </w:rPr>
        <w:fldChar w:fldCharType="separate"/>
      </w:r>
      <w:r w:rsidR="001C6A96">
        <w:rPr>
          <w:noProof/>
          <w:sz w:val="22"/>
          <w:szCs w:val="22"/>
        </w:rPr>
        <w:t>2</w:t>
      </w:r>
      <w:r w:rsidRPr="0058786E">
        <w:rPr>
          <w:sz w:val="22"/>
          <w:szCs w:val="22"/>
        </w:rPr>
        <w:fldChar w:fldCharType="end"/>
      </w:r>
      <w:r>
        <w:rPr>
          <w:sz w:val="22"/>
          <w:szCs w:val="22"/>
        </w:rPr>
        <w:t xml:space="preserve"> Code để lấy toàn phần của web</w:t>
      </w:r>
      <w:bookmarkEnd w:id="8"/>
      <w:r>
        <w:rPr>
          <w:sz w:val="22"/>
          <w:szCs w:val="22"/>
        </w:rPr>
        <w:t xml:space="preserve"> </w:t>
      </w:r>
    </w:p>
    <w:p w14:paraId="168A35FF" w14:textId="69007ACF" w:rsidR="00A01218" w:rsidRDefault="00A01218" w:rsidP="00A01218">
      <w:pPr>
        <w:pStyle w:val="Nidungvnbn"/>
        <w:numPr>
          <w:ilvl w:val="0"/>
          <w:numId w:val="39"/>
        </w:numPr>
      </w:pPr>
      <w:r>
        <w:t>Mô tả về cấu trúc của trang web</w:t>
      </w:r>
      <w:r w:rsidR="006E7207">
        <w:t>(em sẽ mô tả về cấu trúc web bằng sơ đồ sau):</w:t>
      </w:r>
    </w:p>
    <w:p w14:paraId="4B4F0523" w14:textId="77777777" w:rsidR="00BB762D" w:rsidRDefault="00EE2D8B" w:rsidP="00BB762D">
      <w:pPr>
        <w:pStyle w:val="Nidungvnbn"/>
        <w:keepNext/>
        <w:ind w:firstLine="0"/>
      </w:pPr>
      <w:r>
        <w:t xml:space="preserve">             </w:t>
      </w:r>
      <w:r w:rsidR="00BB762D">
        <w:t xml:space="preserve">           </w:t>
      </w:r>
      <w:r>
        <w:t xml:space="preserve">  </w:t>
      </w:r>
      <w:r>
        <w:rPr>
          <w:noProof/>
        </w:rPr>
        <w:drawing>
          <wp:inline distT="0" distB="0" distL="0" distR="0" wp14:anchorId="791178AF" wp14:editId="24EA8D85">
            <wp:extent cx="2688005" cy="3321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8982" cy="3322257"/>
                    </a:xfrm>
                    <a:prstGeom prst="rect">
                      <a:avLst/>
                    </a:prstGeom>
                    <a:noFill/>
                  </pic:spPr>
                </pic:pic>
              </a:graphicData>
            </a:graphic>
          </wp:inline>
        </w:drawing>
      </w:r>
    </w:p>
    <w:p w14:paraId="52743742" w14:textId="6C5E4F9D" w:rsidR="00EE2D8B" w:rsidRDefault="00BB762D" w:rsidP="005E646A">
      <w:pPr>
        <w:pStyle w:val="Caption"/>
        <w:ind w:left="1440" w:firstLine="720"/>
        <w:jc w:val="both"/>
        <w:rPr>
          <w:sz w:val="22"/>
          <w:szCs w:val="22"/>
        </w:rPr>
      </w:pPr>
      <w:bookmarkStart w:id="9" w:name="_Toc99998193"/>
      <w:r w:rsidRPr="00BB762D">
        <w:rPr>
          <w:sz w:val="22"/>
          <w:szCs w:val="22"/>
        </w:rPr>
        <w:t xml:space="preserve">Ảnh </w:t>
      </w:r>
      <w:r w:rsidRPr="00BB762D">
        <w:rPr>
          <w:sz w:val="22"/>
          <w:szCs w:val="22"/>
        </w:rPr>
        <w:fldChar w:fldCharType="begin"/>
      </w:r>
      <w:r w:rsidRPr="00BB762D">
        <w:rPr>
          <w:sz w:val="22"/>
          <w:szCs w:val="22"/>
        </w:rPr>
        <w:instrText xml:space="preserve"> SEQ Ảnh \* ARABIC </w:instrText>
      </w:r>
      <w:r w:rsidRPr="00BB762D">
        <w:rPr>
          <w:sz w:val="22"/>
          <w:szCs w:val="22"/>
        </w:rPr>
        <w:fldChar w:fldCharType="separate"/>
      </w:r>
      <w:r w:rsidR="001C6A96">
        <w:rPr>
          <w:noProof/>
          <w:sz w:val="22"/>
          <w:szCs w:val="22"/>
        </w:rPr>
        <w:t>3</w:t>
      </w:r>
      <w:r w:rsidRPr="00BB762D">
        <w:rPr>
          <w:sz w:val="22"/>
          <w:szCs w:val="22"/>
        </w:rPr>
        <w:fldChar w:fldCharType="end"/>
      </w:r>
      <w:r>
        <w:rPr>
          <w:sz w:val="22"/>
          <w:szCs w:val="22"/>
        </w:rPr>
        <w:t xml:space="preserve"> Cấu trúc sơ bộ của trang web </w:t>
      </w:r>
      <w:hyperlink r:id="rId15" w:history="1">
        <w:r w:rsidR="00BA7FD2" w:rsidRPr="00DE4953">
          <w:rPr>
            <w:rStyle w:val="Hyperlink"/>
            <w:sz w:val="22"/>
            <w:szCs w:val="22"/>
          </w:rPr>
          <w:t>https://quotes.toscrape.com/</w:t>
        </w:r>
        <w:bookmarkEnd w:id="9"/>
      </w:hyperlink>
    </w:p>
    <w:p w14:paraId="3992E3FE" w14:textId="26218BD9" w:rsidR="00BA7FD2" w:rsidRPr="00C11C06" w:rsidRDefault="00BA7FD2" w:rsidP="00BA7FD2">
      <w:pPr>
        <w:pStyle w:val="Caption"/>
        <w:numPr>
          <w:ilvl w:val="0"/>
          <w:numId w:val="39"/>
        </w:numPr>
        <w:jc w:val="both"/>
      </w:pPr>
      <w:r w:rsidRPr="00C11C06">
        <w:t>Mô tả về cấu trúc trên trang web: 1. Web chia ra các thẻ và tên class như sau:</w:t>
      </w:r>
    </w:p>
    <w:p w14:paraId="6FFECAF0" w14:textId="33D257F5" w:rsidR="00BA7FD2" w:rsidRPr="00C11C06" w:rsidRDefault="00BA7FD2" w:rsidP="00BA7FD2">
      <w:pPr>
        <w:pStyle w:val="Caption"/>
        <w:numPr>
          <w:ilvl w:val="1"/>
          <w:numId w:val="39"/>
        </w:numPr>
        <w:jc w:val="both"/>
      </w:pPr>
      <w:r w:rsidRPr="00C11C06">
        <w:t>Body</w:t>
      </w:r>
      <w:r w:rsidRPr="00C11C06">
        <w:t>:</w:t>
      </w:r>
    </w:p>
    <w:p w14:paraId="27851BCF" w14:textId="55A11531" w:rsidR="00BA7FD2" w:rsidRPr="00C11C06" w:rsidRDefault="00BA7FD2" w:rsidP="00BA7FD2">
      <w:pPr>
        <w:pStyle w:val="Caption"/>
        <w:numPr>
          <w:ilvl w:val="2"/>
          <w:numId w:val="39"/>
        </w:numPr>
        <w:jc w:val="both"/>
      </w:pPr>
      <w:r w:rsidRPr="00C11C06">
        <w:t>Thẻ div class="container"</w:t>
      </w:r>
    </w:p>
    <w:p w14:paraId="51F26425" w14:textId="77777777" w:rsidR="00BA7FD2" w:rsidRPr="00C11C06" w:rsidRDefault="00BA7FD2" w:rsidP="00BA7FD2">
      <w:pPr>
        <w:pStyle w:val="Caption"/>
        <w:numPr>
          <w:ilvl w:val="3"/>
          <w:numId w:val="39"/>
        </w:numPr>
        <w:jc w:val="both"/>
      </w:pPr>
      <w:r w:rsidRPr="00C11C06">
        <w:lastRenderedPageBreak/>
        <w:t>Thẻ div class="row header-box" chứa tên của trang web(Quotes to Scrape) và vị trí để login tài khoản</w:t>
      </w:r>
    </w:p>
    <w:p w14:paraId="5AF8B4B5" w14:textId="3DF25F53" w:rsidR="00BA7FD2" w:rsidRPr="00C11C06" w:rsidRDefault="00BA7FD2" w:rsidP="00BA7FD2">
      <w:pPr>
        <w:pStyle w:val="Caption"/>
        <w:numPr>
          <w:ilvl w:val="3"/>
          <w:numId w:val="39"/>
        </w:numPr>
        <w:jc w:val="both"/>
      </w:pPr>
      <w:r w:rsidRPr="00C11C06">
        <w:t>Thẻ row chứa hai thẻ có tên class="col-md-8"(chứa phần lớn nội dung chính của trang như các câu nói, tên tác giả, thông tin của tác giả và các tags(liên quan)) và class="col-md-4 tags-box"(chứa những tag được phổ biển trong top 10(Top Ten tags))</w:t>
      </w:r>
    </w:p>
    <w:p w14:paraId="123978B8" w14:textId="3AA352DB" w:rsidR="00BA7FD2" w:rsidRPr="00C11C06" w:rsidRDefault="00BA7FD2" w:rsidP="00BA7FD2">
      <w:pPr>
        <w:pStyle w:val="Caption"/>
        <w:numPr>
          <w:ilvl w:val="3"/>
          <w:numId w:val="39"/>
        </w:numPr>
        <w:jc w:val="both"/>
      </w:pPr>
      <w:r w:rsidRPr="00C11C06">
        <w:t>Thẻ 'ul' chia trang trước và trang sau.</w:t>
      </w:r>
    </w:p>
    <w:p w14:paraId="1FB6DCFB" w14:textId="26AE81FD" w:rsidR="00BA7FD2" w:rsidRPr="00C11C06" w:rsidRDefault="00BA7FD2" w:rsidP="00BA7FD2">
      <w:pPr>
        <w:pStyle w:val="Caption"/>
        <w:numPr>
          <w:ilvl w:val="3"/>
          <w:numId w:val="39"/>
        </w:numPr>
        <w:jc w:val="both"/>
      </w:pPr>
      <w:r w:rsidRPr="00C11C06">
        <w:t>Cuối cùng là thẻ div class= "Footer"(chứa các thông tin cơ bản về trang web)</w:t>
      </w:r>
    </w:p>
    <w:p w14:paraId="7F569782" w14:textId="03255150" w:rsidR="006D1881" w:rsidRDefault="006D1881" w:rsidP="006D1881">
      <w:pPr>
        <w:pStyle w:val="Tiumccp1"/>
        <w:numPr>
          <w:ilvl w:val="1"/>
          <w:numId w:val="33"/>
        </w:numPr>
      </w:pPr>
      <w:bookmarkStart w:id="10" w:name="_Toc99998347"/>
      <w:r w:rsidRPr="006D1881">
        <w:t>Với dữ liệu bạn vừa cào về, bạn hãy thực hiện các yêu cầu sau:</w:t>
      </w:r>
      <w:bookmarkEnd w:id="10"/>
    </w:p>
    <w:p w14:paraId="49AD1765" w14:textId="03CF9F35" w:rsidR="00EC5C70" w:rsidRDefault="00EC5C70" w:rsidP="00FC0396">
      <w:pPr>
        <w:pStyle w:val="Nidungvnbn"/>
        <w:numPr>
          <w:ilvl w:val="0"/>
          <w:numId w:val="39"/>
        </w:numPr>
      </w:pPr>
      <w:r>
        <w:t>Với câu 1.2 ý 1:</w:t>
      </w:r>
    </w:p>
    <w:p w14:paraId="2C3737EE" w14:textId="5A2FEE22" w:rsidR="00EC5C70" w:rsidRDefault="00EC5C70" w:rsidP="00FC0396">
      <w:pPr>
        <w:pStyle w:val="Nidungvnbn"/>
        <w:numPr>
          <w:ilvl w:val="1"/>
          <w:numId w:val="43"/>
        </w:numPr>
      </w:pPr>
      <w:r>
        <w:t>Em thực hiện như sau em sẽ cào 5 trang của web và in ra màn hình</w:t>
      </w:r>
      <w:r w:rsidR="00D925B6">
        <w:t xml:space="preserve"> những dòng có class theo yêu cầu</w:t>
      </w:r>
      <w:r>
        <w:t>.</w:t>
      </w:r>
    </w:p>
    <w:p w14:paraId="5E954E19" w14:textId="77777777" w:rsidR="00EC5C70" w:rsidRDefault="00EC5C70" w:rsidP="00C560C0">
      <w:pPr>
        <w:pStyle w:val="Nidungvnbn"/>
      </w:pPr>
      <w:r w:rsidRPr="00EC5C70">
        <w:drawing>
          <wp:inline distT="0" distB="0" distL="0" distR="0" wp14:anchorId="59B66D48" wp14:editId="47001C8B">
            <wp:extent cx="5791835" cy="1705610"/>
            <wp:effectExtent l="0" t="0" r="0" b="889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16"/>
                    <a:stretch>
                      <a:fillRect/>
                    </a:stretch>
                  </pic:blipFill>
                  <pic:spPr>
                    <a:xfrm>
                      <a:off x="0" y="0"/>
                      <a:ext cx="5791835" cy="1705610"/>
                    </a:xfrm>
                    <a:prstGeom prst="rect">
                      <a:avLst/>
                    </a:prstGeom>
                  </pic:spPr>
                </pic:pic>
              </a:graphicData>
            </a:graphic>
          </wp:inline>
        </w:drawing>
      </w:r>
    </w:p>
    <w:p w14:paraId="4E865940" w14:textId="25123D04" w:rsidR="00EC5C70" w:rsidRPr="00EC5C70" w:rsidRDefault="00EC5C70" w:rsidP="00EC5C70">
      <w:pPr>
        <w:pStyle w:val="Caption"/>
        <w:ind w:left="2880" w:firstLine="720"/>
        <w:jc w:val="left"/>
        <w:rPr>
          <w:sz w:val="22"/>
          <w:szCs w:val="22"/>
        </w:rPr>
      </w:pPr>
      <w:bookmarkStart w:id="11" w:name="_Toc99998194"/>
      <w:r w:rsidRPr="00EC5C70">
        <w:rPr>
          <w:sz w:val="22"/>
          <w:szCs w:val="22"/>
        </w:rPr>
        <w:t xml:space="preserve">Ảnh </w:t>
      </w:r>
      <w:r w:rsidRPr="00EC5C70">
        <w:rPr>
          <w:sz w:val="22"/>
          <w:szCs w:val="22"/>
        </w:rPr>
        <w:fldChar w:fldCharType="begin"/>
      </w:r>
      <w:r w:rsidRPr="00EC5C70">
        <w:rPr>
          <w:sz w:val="22"/>
          <w:szCs w:val="22"/>
        </w:rPr>
        <w:instrText xml:space="preserve"> SEQ Ảnh \* ARABIC </w:instrText>
      </w:r>
      <w:r w:rsidRPr="00EC5C70">
        <w:rPr>
          <w:sz w:val="22"/>
          <w:szCs w:val="22"/>
        </w:rPr>
        <w:fldChar w:fldCharType="separate"/>
      </w:r>
      <w:r w:rsidR="001C6A96">
        <w:rPr>
          <w:noProof/>
          <w:sz w:val="22"/>
          <w:szCs w:val="22"/>
        </w:rPr>
        <w:t>4</w:t>
      </w:r>
      <w:r w:rsidRPr="00EC5C70">
        <w:rPr>
          <w:sz w:val="22"/>
          <w:szCs w:val="22"/>
        </w:rPr>
        <w:fldChar w:fldCharType="end"/>
      </w:r>
      <w:r>
        <w:rPr>
          <w:sz w:val="22"/>
          <w:szCs w:val="22"/>
        </w:rPr>
        <w:t xml:space="preserve"> Câu </w:t>
      </w:r>
      <w:r w:rsidR="00837CF7">
        <w:rPr>
          <w:sz w:val="22"/>
          <w:szCs w:val="22"/>
        </w:rPr>
        <w:t>1.</w:t>
      </w:r>
      <w:r>
        <w:rPr>
          <w:sz w:val="22"/>
          <w:szCs w:val="22"/>
        </w:rPr>
        <w:t>2 ý 1</w:t>
      </w:r>
      <w:bookmarkEnd w:id="11"/>
    </w:p>
    <w:p w14:paraId="074764EB" w14:textId="77777777" w:rsidR="00D925B6" w:rsidRDefault="00D925B6" w:rsidP="00943B65">
      <w:pPr>
        <w:pStyle w:val="Nidungvnbn"/>
      </w:pPr>
      <w:r>
        <w:rPr>
          <w:noProof/>
        </w:rPr>
        <w:drawing>
          <wp:inline distT="0" distB="0" distL="0" distR="0" wp14:anchorId="63383F4B" wp14:editId="54A39EE1">
            <wp:extent cx="5701665" cy="184982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424" cy="1857531"/>
                    </a:xfrm>
                    <a:prstGeom prst="rect">
                      <a:avLst/>
                    </a:prstGeom>
                    <a:noFill/>
                  </pic:spPr>
                </pic:pic>
              </a:graphicData>
            </a:graphic>
          </wp:inline>
        </w:drawing>
      </w:r>
    </w:p>
    <w:p w14:paraId="2CB181FA" w14:textId="64637E3A" w:rsidR="006D1881" w:rsidRDefault="00D925B6" w:rsidP="00D925B6">
      <w:pPr>
        <w:pStyle w:val="Caption"/>
        <w:ind w:left="1440" w:firstLine="720"/>
        <w:jc w:val="left"/>
        <w:rPr>
          <w:sz w:val="22"/>
          <w:szCs w:val="22"/>
        </w:rPr>
      </w:pPr>
      <w:bookmarkStart w:id="12" w:name="_Toc99998195"/>
      <w:r w:rsidRPr="00D925B6">
        <w:rPr>
          <w:sz w:val="22"/>
          <w:szCs w:val="22"/>
        </w:rPr>
        <w:lastRenderedPageBreak/>
        <w:t xml:space="preserve">Ảnh </w:t>
      </w:r>
      <w:r w:rsidRPr="00D925B6">
        <w:rPr>
          <w:sz w:val="22"/>
          <w:szCs w:val="22"/>
        </w:rPr>
        <w:fldChar w:fldCharType="begin"/>
      </w:r>
      <w:r w:rsidRPr="00D925B6">
        <w:rPr>
          <w:sz w:val="22"/>
          <w:szCs w:val="22"/>
        </w:rPr>
        <w:instrText xml:space="preserve"> SEQ Ảnh \* ARABIC </w:instrText>
      </w:r>
      <w:r w:rsidRPr="00D925B6">
        <w:rPr>
          <w:sz w:val="22"/>
          <w:szCs w:val="22"/>
        </w:rPr>
        <w:fldChar w:fldCharType="separate"/>
      </w:r>
      <w:r w:rsidR="001C6A96">
        <w:rPr>
          <w:noProof/>
          <w:sz w:val="22"/>
          <w:szCs w:val="22"/>
        </w:rPr>
        <w:t>5</w:t>
      </w:r>
      <w:r w:rsidRPr="00D925B6">
        <w:rPr>
          <w:sz w:val="22"/>
          <w:szCs w:val="22"/>
        </w:rPr>
        <w:fldChar w:fldCharType="end"/>
      </w:r>
      <w:r>
        <w:rPr>
          <w:sz w:val="22"/>
          <w:szCs w:val="22"/>
        </w:rPr>
        <w:t xml:space="preserve"> Kết quả của câu </w:t>
      </w:r>
      <w:r w:rsidR="00146695">
        <w:rPr>
          <w:sz w:val="22"/>
          <w:szCs w:val="22"/>
        </w:rPr>
        <w:t>1.</w:t>
      </w:r>
      <w:r>
        <w:rPr>
          <w:sz w:val="22"/>
          <w:szCs w:val="22"/>
        </w:rPr>
        <w:t>2 ý 1</w:t>
      </w:r>
      <w:bookmarkEnd w:id="12"/>
    </w:p>
    <w:p w14:paraId="33F6F88C" w14:textId="22B2DD6E" w:rsidR="00837CF7" w:rsidRDefault="00837CF7" w:rsidP="00837CF7">
      <w:pPr>
        <w:pStyle w:val="Caption"/>
        <w:numPr>
          <w:ilvl w:val="0"/>
          <w:numId w:val="39"/>
        </w:numPr>
        <w:jc w:val="left"/>
      </w:pPr>
      <w:r>
        <w:t>Tiếp đến là phần 1.2 ý 2 đề sẽ yêu cầu lấy dữ liệu ở các nhãn &lt;small&gt; và có class</w:t>
      </w:r>
      <w:r w:rsidR="00F54E93">
        <w:t>”author”, và sau khi xem xét thì kết quả là sẽ phải lấy tên của tác giả.</w:t>
      </w:r>
    </w:p>
    <w:p w14:paraId="39560BC4" w14:textId="77777777" w:rsidR="00C27C41" w:rsidRDefault="00C27C41" w:rsidP="00C27C41">
      <w:pPr>
        <w:pStyle w:val="Caption"/>
        <w:keepNext/>
        <w:jc w:val="left"/>
      </w:pPr>
      <w:r>
        <w:rPr>
          <w:noProof/>
        </w:rPr>
        <w:drawing>
          <wp:inline distT="0" distB="0" distL="0" distR="0" wp14:anchorId="060BFD9C" wp14:editId="425FA699">
            <wp:extent cx="5796203" cy="29464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04769" cy="2950754"/>
                    </a:xfrm>
                    <a:prstGeom prst="rect">
                      <a:avLst/>
                    </a:prstGeom>
                    <a:noFill/>
                  </pic:spPr>
                </pic:pic>
              </a:graphicData>
            </a:graphic>
          </wp:inline>
        </w:drawing>
      </w:r>
    </w:p>
    <w:p w14:paraId="42E59090" w14:textId="0E7B134E" w:rsidR="00C27C41" w:rsidRDefault="00C27C41" w:rsidP="00C27C41">
      <w:pPr>
        <w:pStyle w:val="Caption"/>
        <w:ind w:left="1440" w:firstLine="720"/>
        <w:jc w:val="left"/>
        <w:rPr>
          <w:sz w:val="22"/>
          <w:szCs w:val="22"/>
        </w:rPr>
      </w:pPr>
      <w:bookmarkStart w:id="13" w:name="_Toc99998196"/>
      <w:r w:rsidRPr="00C27C41">
        <w:rPr>
          <w:sz w:val="22"/>
          <w:szCs w:val="22"/>
        </w:rPr>
        <w:t xml:space="preserve">Ảnh </w:t>
      </w:r>
      <w:r w:rsidRPr="00C27C41">
        <w:rPr>
          <w:sz w:val="22"/>
          <w:szCs w:val="22"/>
        </w:rPr>
        <w:fldChar w:fldCharType="begin"/>
      </w:r>
      <w:r w:rsidRPr="00C27C41">
        <w:rPr>
          <w:sz w:val="22"/>
          <w:szCs w:val="22"/>
        </w:rPr>
        <w:instrText xml:space="preserve"> SEQ Ảnh \* ARABIC </w:instrText>
      </w:r>
      <w:r w:rsidRPr="00C27C41">
        <w:rPr>
          <w:sz w:val="22"/>
          <w:szCs w:val="22"/>
        </w:rPr>
        <w:fldChar w:fldCharType="separate"/>
      </w:r>
      <w:r w:rsidR="001C6A96">
        <w:rPr>
          <w:noProof/>
          <w:sz w:val="22"/>
          <w:szCs w:val="22"/>
        </w:rPr>
        <w:t>6</w:t>
      </w:r>
      <w:r w:rsidRPr="00C27C41">
        <w:rPr>
          <w:sz w:val="22"/>
          <w:szCs w:val="22"/>
        </w:rPr>
        <w:fldChar w:fldCharType="end"/>
      </w:r>
      <w:r>
        <w:rPr>
          <w:sz w:val="22"/>
          <w:szCs w:val="22"/>
        </w:rPr>
        <w:t xml:space="preserve"> Code và kết quả của câu 1.2 ý </w:t>
      </w:r>
      <w:r w:rsidR="004A3E2F">
        <w:rPr>
          <w:sz w:val="22"/>
          <w:szCs w:val="22"/>
        </w:rPr>
        <w:t>2</w:t>
      </w:r>
      <w:bookmarkEnd w:id="13"/>
    </w:p>
    <w:p w14:paraId="438DA534" w14:textId="28E34E6F" w:rsidR="00891554" w:rsidRDefault="00891554" w:rsidP="00891554">
      <w:pPr>
        <w:pStyle w:val="Caption"/>
        <w:numPr>
          <w:ilvl w:val="0"/>
          <w:numId w:val="39"/>
        </w:numPr>
        <w:jc w:val="left"/>
      </w:pPr>
      <w:r w:rsidRPr="00827A56">
        <w:t xml:space="preserve">Tiếp theo để thực hiện yêu cầu viết hàm tacgiaLink() để in ra kết quả bao gồm </w:t>
      </w:r>
      <w:r w:rsidR="00827A56" w:rsidRPr="00827A56">
        <w:t>Tên tác giả</w:t>
      </w:r>
      <w:r w:rsidR="00827A56" w:rsidRPr="00827A56">
        <w:t xml:space="preserve">, </w:t>
      </w:r>
      <w:r w:rsidR="00827A56" w:rsidRPr="00827A56">
        <w:t>Đường link của tác giả</w:t>
      </w:r>
      <w:r w:rsidR="00827A56" w:rsidRPr="00827A56">
        <w:t xml:space="preserve">, </w:t>
      </w:r>
      <w:r w:rsidR="00827A56" w:rsidRPr="00827A56">
        <w:t>Ngày tháng năm sinh</w:t>
      </w:r>
      <w:r w:rsidR="00827A56" w:rsidRPr="00827A56">
        <w:t xml:space="preserve">, </w:t>
      </w:r>
      <w:r w:rsidR="00827A56" w:rsidRPr="00827A56">
        <w:t>câu nói nổi tiếng của tác giả</w:t>
      </w:r>
      <w:r w:rsidR="00827A56">
        <w:t>.</w:t>
      </w:r>
      <w:r w:rsidR="00593CC6">
        <w:t xml:space="preserve"> Em sẽ làm như sau:</w:t>
      </w:r>
    </w:p>
    <w:p w14:paraId="3344CAC0" w14:textId="1A36C271" w:rsidR="00593CC6" w:rsidRDefault="00593CC6" w:rsidP="00593CC6">
      <w:pPr>
        <w:pStyle w:val="Caption"/>
        <w:numPr>
          <w:ilvl w:val="1"/>
          <w:numId w:val="39"/>
        </w:numPr>
        <w:jc w:val="left"/>
      </w:pPr>
      <w:r>
        <w:t xml:space="preserve">Đầu tiên em sẽ viết một đoạn code để lấy dữ liệu ngày sinh trước vì </w:t>
      </w:r>
      <w:r w:rsidR="00745169">
        <w:t>nếu muốn lấy dữ liệu ngày sinh phải truy cập vào một link khách nên em đã lấy trước và lưu vào biến: data0, data1, data2, data3, data4(tương úng từ trang 1 đến 5)</w:t>
      </w:r>
      <w:r w:rsidR="00716823">
        <w:t>.</w:t>
      </w:r>
    </w:p>
    <w:p w14:paraId="4EB2E7EE" w14:textId="77777777" w:rsidR="00716823" w:rsidRDefault="00716823" w:rsidP="00716823">
      <w:pPr>
        <w:pStyle w:val="Caption"/>
        <w:keepNext/>
        <w:jc w:val="left"/>
      </w:pPr>
      <w:r w:rsidRPr="00716823">
        <w:lastRenderedPageBreak/>
        <w:drawing>
          <wp:inline distT="0" distB="0" distL="0" distR="0" wp14:anchorId="16C3FA2B" wp14:editId="76835A12">
            <wp:extent cx="5791835" cy="6618605"/>
            <wp:effectExtent l="0" t="0" r="0" b="0"/>
            <wp:docPr id="32" name="Picture 3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able&#10;&#10;Description automatically generated"/>
                    <pic:cNvPicPr/>
                  </pic:nvPicPr>
                  <pic:blipFill>
                    <a:blip r:embed="rId19"/>
                    <a:stretch>
                      <a:fillRect/>
                    </a:stretch>
                  </pic:blipFill>
                  <pic:spPr>
                    <a:xfrm>
                      <a:off x="0" y="0"/>
                      <a:ext cx="5791835" cy="6618605"/>
                    </a:xfrm>
                    <a:prstGeom prst="rect">
                      <a:avLst/>
                    </a:prstGeom>
                  </pic:spPr>
                </pic:pic>
              </a:graphicData>
            </a:graphic>
          </wp:inline>
        </w:drawing>
      </w:r>
    </w:p>
    <w:p w14:paraId="41CE1AE1" w14:textId="049F2E92" w:rsidR="00716823" w:rsidRDefault="00716823" w:rsidP="00716823">
      <w:pPr>
        <w:pStyle w:val="Caption"/>
        <w:ind w:left="1440" w:firstLine="720"/>
        <w:jc w:val="left"/>
        <w:rPr>
          <w:sz w:val="22"/>
          <w:szCs w:val="22"/>
        </w:rPr>
      </w:pPr>
      <w:bookmarkStart w:id="14" w:name="_Toc99998197"/>
      <w:r w:rsidRPr="00716823">
        <w:rPr>
          <w:sz w:val="22"/>
          <w:szCs w:val="22"/>
        </w:rPr>
        <w:t xml:space="preserve">Ảnh </w:t>
      </w:r>
      <w:r w:rsidRPr="00716823">
        <w:rPr>
          <w:sz w:val="22"/>
          <w:szCs w:val="22"/>
        </w:rPr>
        <w:fldChar w:fldCharType="begin"/>
      </w:r>
      <w:r w:rsidRPr="00716823">
        <w:rPr>
          <w:sz w:val="22"/>
          <w:szCs w:val="22"/>
        </w:rPr>
        <w:instrText xml:space="preserve"> SEQ Ảnh \* ARABIC </w:instrText>
      </w:r>
      <w:r w:rsidRPr="00716823">
        <w:rPr>
          <w:sz w:val="22"/>
          <w:szCs w:val="22"/>
        </w:rPr>
        <w:fldChar w:fldCharType="separate"/>
      </w:r>
      <w:r w:rsidR="001C6A96">
        <w:rPr>
          <w:noProof/>
          <w:sz w:val="22"/>
          <w:szCs w:val="22"/>
        </w:rPr>
        <w:t>7</w:t>
      </w:r>
      <w:r w:rsidRPr="00716823">
        <w:rPr>
          <w:sz w:val="22"/>
          <w:szCs w:val="22"/>
        </w:rPr>
        <w:fldChar w:fldCharType="end"/>
      </w:r>
      <w:r>
        <w:rPr>
          <w:sz w:val="22"/>
          <w:szCs w:val="22"/>
        </w:rPr>
        <w:t xml:space="preserve"> Code để lấy ngày sinh</w:t>
      </w:r>
      <w:r w:rsidR="00123B2E">
        <w:rPr>
          <w:sz w:val="22"/>
          <w:szCs w:val="22"/>
        </w:rPr>
        <w:t xml:space="preserve"> của tác giả</w:t>
      </w:r>
      <w:bookmarkEnd w:id="14"/>
    </w:p>
    <w:p w14:paraId="57B7D08C" w14:textId="5569A263" w:rsidR="006E16D2" w:rsidRDefault="006E16D2" w:rsidP="006E16D2">
      <w:pPr>
        <w:pStyle w:val="Caption"/>
        <w:numPr>
          <w:ilvl w:val="0"/>
          <w:numId w:val="39"/>
        </w:numPr>
        <w:jc w:val="left"/>
        <w:rPr>
          <w:sz w:val="22"/>
          <w:szCs w:val="22"/>
        </w:rPr>
      </w:pPr>
      <w:r>
        <w:rPr>
          <w:sz w:val="22"/>
          <w:szCs w:val="22"/>
        </w:rPr>
        <w:t>Sau đó với những dữ liệu cần lấy còn lại như(tên tác giả, đường link, câu nói)</w:t>
      </w:r>
      <w:r w:rsidR="008D0C89">
        <w:rPr>
          <w:sz w:val="22"/>
          <w:szCs w:val="22"/>
        </w:rPr>
        <w:t xml:space="preserve"> em sẽ lấy theo các phương thức như sau</w:t>
      </w:r>
      <w:r w:rsidR="004277B3">
        <w:rPr>
          <w:sz w:val="22"/>
          <w:szCs w:val="22"/>
        </w:rPr>
        <w:t>: tên tác giả(class”author”), đường link(xpath)</w:t>
      </w:r>
      <w:r w:rsidR="00AA7786">
        <w:rPr>
          <w:sz w:val="22"/>
          <w:szCs w:val="22"/>
        </w:rPr>
        <w:t>, câu nói(xpath)</w:t>
      </w:r>
      <w:r w:rsidR="00146885">
        <w:rPr>
          <w:sz w:val="22"/>
          <w:szCs w:val="22"/>
        </w:rPr>
        <w:t>.</w:t>
      </w:r>
      <w:r w:rsidR="00BF5C08">
        <w:rPr>
          <w:sz w:val="22"/>
          <w:szCs w:val="22"/>
        </w:rPr>
        <w:t xml:space="preserve"> Và sau đó in ra:</w:t>
      </w:r>
    </w:p>
    <w:p w14:paraId="40195C24" w14:textId="77777777" w:rsidR="008D0C89" w:rsidRPr="008D0C89" w:rsidRDefault="008D0C89" w:rsidP="008D0C89">
      <w:pPr>
        <w:pStyle w:val="Caption"/>
        <w:ind w:left="1080"/>
        <w:jc w:val="left"/>
        <w:rPr>
          <w:sz w:val="22"/>
          <w:szCs w:val="22"/>
        </w:rPr>
      </w:pPr>
      <w:r>
        <w:rPr>
          <w:sz w:val="22"/>
          <w:szCs w:val="22"/>
        </w:rPr>
        <w:lastRenderedPageBreak/>
        <w:fldChar w:fldCharType="begin"/>
      </w:r>
      <w:r>
        <w:rPr>
          <w:sz w:val="22"/>
          <w:szCs w:val="22"/>
        </w:rPr>
        <w:instrText xml:space="preserve"> </w:instrText>
      </w:r>
      <w:r w:rsidRPr="008D0C89">
        <w:rPr>
          <w:sz w:val="22"/>
          <w:szCs w:val="22"/>
        </w:rPr>
        <w:instrText>nameAuthor = driver.find_elements(By.CLASS_NAME, "author")</w:instrText>
      </w:r>
    </w:p>
    <w:p w14:paraId="27F0A227" w14:textId="2FC2AFAE" w:rsidR="008D0C89" w:rsidRPr="008D0C89" w:rsidRDefault="008D0C89" w:rsidP="008D0C89">
      <w:pPr>
        <w:pStyle w:val="Caption"/>
        <w:ind w:left="1080"/>
        <w:jc w:val="left"/>
        <w:rPr>
          <w:sz w:val="22"/>
          <w:szCs w:val="22"/>
        </w:rPr>
      </w:pPr>
      <w:r w:rsidRPr="008D0C89">
        <w:rPr>
          <w:sz w:val="22"/>
          <w:szCs w:val="22"/>
        </w:rPr>
        <w:instrText xml:space="preserve">     hrefAbout = driver.find_elements(By.XPATH, '//a[text() = "(about)"]')</w:instrText>
      </w:r>
    </w:p>
    <w:p w14:paraId="46D70896" w14:textId="5C1E66B2" w:rsidR="008D0C89" w:rsidRDefault="008D0C89" w:rsidP="008D0C89">
      <w:pPr>
        <w:pStyle w:val="Caption"/>
        <w:numPr>
          <w:ilvl w:val="0"/>
          <w:numId w:val="39"/>
        </w:numPr>
        <w:jc w:val="left"/>
        <w:rPr>
          <w:sz w:val="22"/>
          <w:szCs w:val="22"/>
        </w:rPr>
      </w:pPr>
      <w:r w:rsidRPr="008D0C89">
        <w:rPr>
          <w:sz w:val="22"/>
          <w:szCs w:val="22"/>
        </w:rPr>
        <w:instrText xml:space="preserve">        famous_Quote = driver.find_elements(By.XPATH, '//span[@class="text"]')</w:instrText>
      </w:r>
      <w:r>
        <w:rPr>
          <w:sz w:val="22"/>
          <w:szCs w:val="22"/>
        </w:rPr>
        <w:instrText xml:space="preserve"> </w:instrText>
      </w:r>
      <w:r>
        <w:rPr>
          <w:sz w:val="22"/>
          <w:szCs w:val="22"/>
        </w:rPr>
        <w:fldChar w:fldCharType="end"/>
      </w:r>
    </w:p>
    <w:p w14:paraId="19EA339A" w14:textId="77777777" w:rsidR="00FC190B" w:rsidRDefault="00FC190B" w:rsidP="00FC190B">
      <w:pPr>
        <w:pStyle w:val="Caption"/>
        <w:keepNext/>
        <w:ind w:left="720"/>
        <w:jc w:val="left"/>
      </w:pPr>
      <w:r>
        <w:rPr>
          <w:noProof/>
          <w:sz w:val="22"/>
          <w:szCs w:val="22"/>
        </w:rPr>
        <w:drawing>
          <wp:inline distT="0" distB="0" distL="0" distR="0" wp14:anchorId="3DF11096" wp14:editId="6BA72EA4">
            <wp:extent cx="5192687" cy="246380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8612" cy="2471356"/>
                    </a:xfrm>
                    <a:prstGeom prst="rect">
                      <a:avLst/>
                    </a:prstGeom>
                    <a:noFill/>
                  </pic:spPr>
                </pic:pic>
              </a:graphicData>
            </a:graphic>
          </wp:inline>
        </w:drawing>
      </w:r>
    </w:p>
    <w:p w14:paraId="155690E9" w14:textId="60784CF8" w:rsidR="004277B3" w:rsidRDefault="00FC190B" w:rsidP="00193BAB">
      <w:pPr>
        <w:pStyle w:val="Caption"/>
        <w:ind w:left="2880" w:firstLine="720"/>
        <w:jc w:val="left"/>
        <w:rPr>
          <w:sz w:val="22"/>
          <w:szCs w:val="22"/>
        </w:rPr>
      </w:pPr>
      <w:bookmarkStart w:id="15" w:name="_Toc99998198"/>
      <w:r w:rsidRPr="00FC190B">
        <w:rPr>
          <w:sz w:val="22"/>
          <w:szCs w:val="22"/>
        </w:rPr>
        <w:t xml:space="preserve">Ảnh </w:t>
      </w:r>
      <w:r w:rsidRPr="00FC190B">
        <w:rPr>
          <w:sz w:val="22"/>
          <w:szCs w:val="22"/>
        </w:rPr>
        <w:fldChar w:fldCharType="begin"/>
      </w:r>
      <w:r w:rsidRPr="00FC190B">
        <w:rPr>
          <w:sz w:val="22"/>
          <w:szCs w:val="22"/>
        </w:rPr>
        <w:instrText xml:space="preserve"> SEQ Ảnh \* ARABIC </w:instrText>
      </w:r>
      <w:r w:rsidRPr="00FC190B">
        <w:rPr>
          <w:sz w:val="22"/>
          <w:szCs w:val="22"/>
        </w:rPr>
        <w:fldChar w:fldCharType="separate"/>
      </w:r>
      <w:r w:rsidR="001C6A96">
        <w:rPr>
          <w:noProof/>
          <w:sz w:val="22"/>
          <w:szCs w:val="22"/>
        </w:rPr>
        <w:t>8</w:t>
      </w:r>
      <w:r w:rsidRPr="00FC190B">
        <w:rPr>
          <w:sz w:val="22"/>
          <w:szCs w:val="22"/>
        </w:rPr>
        <w:fldChar w:fldCharType="end"/>
      </w:r>
      <w:r>
        <w:rPr>
          <w:sz w:val="22"/>
          <w:szCs w:val="22"/>
        </w:rPr>
        <w:t xml:space="preserve"> Hàm t</w:t>
      </w:r>
      <w:r w:rsidR="008135D9">
        <w:rPr>
          <w:sz w:val="22"/>
          <w:szCs w:val="22"/>
        </w:rPr>
        <w:t>acgia</w:t>
      </w:r>
      <w:r>
        <w:rPr>
          <w:sz w:val="22"/>
          <w:szCs w:val="22"/>
        </w:rPr>
        <w:t>ink</w:t>
      </w:r>
      <w:r w:rsidR="008135D9">
        <w:rPr>
          <w:sz w:val="22"/>
          <w:szCs w:val="22"/>
        </w:rPr>
        <w:t>()</w:t>
      </w:r>
      <w:bookmarkEnd w:id="15"/>
    </w:p>
    <w:p w14:paraId="44916337" w14:textId="77777777" w:rsidR="005E4E77" w:rsidRDefault="005E4E77" w:rsidP="005E4E77">
      <w:pPr>
        <w:pStyle w:val="Caption"/>
        <w:keepNext/>
        <w:jc w:val="left"/>
      </w:pPr>
      <w:r>
        <w:rPr>
          <w:sz w:val="22"/>
          <w:szCs w:val="22"/>
        </w:rPr>
        <w:t xml:space="preserve">        </w:t>
      </w:r>
      <w:r>
        <w:rPr>
          <w:noProof/>
          <w:sz w:val="22"/>
          <w:szCs w:val="22"/>
        </w:rPr>
        <w:drawing>
          <wp:inline distT="0" distB="0" distL="0" distR="0" wp14:anchorId="6E8EBD12" wp14:editId="315FAA0A">
            <wp:extent cx="5620385" cy="2094774"/>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5846" cy="2096810"/>
                    </a:xfrm>
                    <a:prstGeom prst="rect">
                      <a:avLst/>
                    </a:prstGeom>
                    <a:noFill/>
                  </pic:spPr>
                </pic:pic>
              </a:graphicData>
            </a:graphic>
          </wp:inline>
        </w:drawing>
      </w:r>
    </w:p>
    <w:p w14:paraId="1BEDF041" w14:textId="7D390850" w:rsidR="005E4E77" w:rsidRDefault="005E4E77" w:rsidP="005E4E77">
      <w:pPr>
        <w:pStyle w:val="Caption"/>
        <w:ind w:left="1440" w:firstLine="720"/>
        <w:jc w:val="left"/>
        <w:rPr>
          <w:sz w:val="22"/>
          <w:szCs w:val="22"/>
        </w:rPr>
      </w:pPr>
      <w:bookmarkStart w:id="16" w:name="_Toc99998199"/>
      <w:r w:rsidRPr="005E4E77">
        <w:rPr>
          <w:sz w:val="22"/>
          <w:szCs w:val="22"/>
        </w:rPr>
        <w:t xml:space="preserve">Ảnh </w:t>
      </w:r>
      <w:r w:rsidRPr="005E4E77">
        <w:rPr>
          <w:sz w:val="22"/>
          <w:szCs w:val="22"/>
        </w:rPr>
        <w:fldChar w:fldCharType="begin"/>
      </w:r>
      <w:r w:rsidRPr="005E4E77">
        <w:rPr>
          <w:sz w:val="22"/>
          <w:szCs w:val="22"/>
        </w:rPr>
        <w:instrText xml:space="preserve"> SEQ Ảnh \* ARABIC </w:instrText>
      </w:r>
      <w:r w:rsidRPr="005E4E77">
        <w:rPr>
          <w:sz w:val="22"/>
          <w:szCs w:val="22"/>
        </w:rPr>
        <w:fldChar w:fldCharType="separate"/>
      </w:r>
      <w:r w:rsidR="001C6A96">
        <w:rPr>
          <w:noProof/>
          <w:sz w:val="22"/>
          <w:szCs w:val="22"/>
        </w:rPr>
        <w:t>9</w:t>
      </w:r>
      <w:r w:rsidRPr="005E4E77">
        <w:rPr>
          <w:sz w:val="22"/>
          <w:szCs w:val="22"/>
        </w:rPr>
        <w:fldChar w:fldCharType="end"/>
      </w:r>
      <w:r>
        <w:rPr>
          <w:sz w:val="22"/>
          <w:szCs w:val="22"/>
        </w:rPr>
        <w:t xml:space="preserve"> Kết quả hàm tacgiaLink()</w:t>
      </w:r>
      <w:bookmarkEnd w:id="16"/>
    </w:p>
    <w:p w14:paraId="1892CFAD" w14:textId="6AAC8ABD" w:rsidR="00D8500D" w:rsidRDefault="00D8500D" w:rsidP="00D8500D">
      <w:pPr>
        <w:pStyle w:val="Caption"/>
        <w:numPr>
          <w:ilvl w:val="0"/>
          <w:numId w:val="39"/>
        </w:numPr>
        <w:jc w:val="left"/>
        <w:rPr>
          <w:sz w:val="22"/>
          <w:szCs w:val="22"/>
        </w:rPr>
      </w:pPr>
      <w:r>
        <w:rPr>
          <w:sz w:val="22"/>
          <w:szCs w:val="22"/>
        </w:rPr>
        <w:t>Và yêu cầu cuối cùng là lưu kết quả vào file Quote.csv:</w:t>
      </w:r>
    </w:p>
    <w:p w14:paraId="5F46C55F" w14:textId="77777777" w:rsidR="00D8500D" w:rsidRDefault="00D8500D" w:rsidP="00D8500D">
      <w:pPr>
        <w:pStyle w:val="Caption"/>
        <w:keepNext/>
        <w:jc w:val="left"/>
      </w:pPr>
      <w:r>
        <w:rPr>
          <w:noProof/>
          <w:sz w:val="22"/>
          <w:szCs w:val="22"/>
        </w:rPr>
        <w:lastRenderedPageBreak/>
        <w:drawing>
          <wp:inline distT="0" distB="0" distL="0" distR="0" wp14:anchorId="31B4B69E" wp14:editId="0357A450">
            <wp:extent cx="5408933" cy="3422650"/>
            <wp:effectExtent l="0" t="0" r="127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2146" cy="3424683"/>
                    </a:xfrm>
                    <a:prstGeom prst="rect">
                      <a:avLst/>
                    </a:prstGeom>
                    <a:noFill/>
                  </pic:spPr>
                </pic:pic>
              </a:graphicData>
            </a:graphic>
          </wp:inline>
        </w:drawing>
      </w:r>
    </w:p>
    <w:p w14:paraId="7B394FCA" w14:textId="062805C4" w:rsidR="00D8500D" w:rsidRPr="00D8500D" w:rsidRDefault="00D8500D" w:rsidP="00D8500D">
      <w:pPr>
        <w:pStyle w:val="Caption"/>
        <w:ind w:left="1440" w:firstLine="720"/>
        <w:jc w:val="left"/>
        <w:rPr>
          <w:sz w:val="22"/>
          <w:szCs w:val="22"/>
        </w:rPr>
      </w:pPr>
      <w:bookmarkStart w:id="17" w:name="_Toc99998200"/>
      <w:r w:rsidRPr="00D8500D">
        <w:rPr>
          <w:sz w:val="22"/>
          <w:szCs w:val="22"/>
        </w:rPr>
        <w:t xml:space="preserve">Ảnh </w:t>
      </w:r>
      <w:r w:rsidRPr="00D8500D">
        <w:rPr>
          <w:sz w:val="22"/>
          <w:szCs w:val="22"/>
        </w:rPr>
        <w:fldChar w:fldCharType="begin"/>
      </w:r>
      <w:r w:rsidRPr="00D8500D">
        <w:rPr>
          <w:sz w:val="22"/>
          <w:szCs w:val="22"/>
        </w:rPr>
        <w:instrText xml:space="preserve"> SEQ Ảnh \* ARABIC </w:instrText>
      </w:r>
      <w:r w:rsidRPr="00D8500D">
        <w:rPr>
          <w:sz w:val="22"/>
          <w:szCs w:val="22"/>
        </w:rPr>
        <w:fldChar w:fldCharType="separate"/>
      </w:r>
      <w:r w:rsidR="001C6A96">
        <w:rPr>
          <w:noProof/>
          <w:sz w:val="22"/>
          <w:szCs w:val="22"/>
        </w:rPr>
        <w:t>10</w:t>
      </w:r>
      <w:r w:rsidRPr="00D8500D">
        <w:rPr>
          <w:sz w:val="22"/>
          <w:szCs w:val="22"/>
        </w:rPr>
        <w:fldChar w:fldCharType="end"/>
      </w:r>
      <w:r>
        <w:rPr>
          <w:sz w:val="22"/>
          <w:szCs w:val="22"/>
        </w:rPr>
        <w:t xml:space="preserve"> code lưu dữ liệu vào file csv</w:t>
      </w:r>
      <w:bookmarkEnd w:id="17"/>
    </w:p>
    <w:p w14:paraId="42339CBF" w14:textId="3F2381A7" w:rsidR="007B1A23" w:rsidRPr="00905CE0" w:rsidRDefault="00905CE0" w:rsidP="004A7C39">
      <w:pPr>
        <w:pStyle w:val="Chng"/>
      </w:pPr>
      <w:bookmarkStart w:id="18" w:name="_Toc99998348"/>
      <w:r>
        <w:t>PHẦN 2 – KHAI PHÁ DỮ LIỆU</w:t>
      </w:r>
      <w:bookmarkEnd w:id="18"/>
    </w:p>
    <w:p w14:paraId="28EF6A52" w14:textId="24A0BC28" w:rsidR="00EC1406" w:rsidRDefault="000336FA" w:rsidP="00EC1406">
      <w:pPr>
        <w:pStyle w:val="Tiumccp1"/>
        <w:rPr>
          <w:lang w:val="vi-VN"/>
        </w:rPr>
      </w:pPr>
      <w:bookmarkStart w:id="19" w:name="_Toc99998349"/>
      <w:r w:rsidRPr="00181B83">
        <w:rPr>
          <w:lang w:val="vi-VN"/>
        </w:rPr>
        <w:t xml:space="preserve">2.1 </w:t>
      </w:r>
      <w:r w:rsidR="00EC1406" w:rsidRPr="00EC1406">
        <w:rPr>
          <w:lang w:val="vi-VN"/>
        </w:rPr>
        <w:t>Xử lý dữ liệu- Data Imputation</w:t>
      </w:r>
      <w:bookmarkEnd w:id="19"/>
    </w:p>
    <w:p w14:paraId="74D20207" w14:textId="11EFBCC9" w:rsidR="00BB2B2A" w:rsidRDefault="00EC1406" w:rsidP="00AF3E1C">
      <w:pPr>
        <w:pStyle w:val="Tiumccp2"/>
        <w:numPr>
          <w:ilvl w:val="2"/>
          <w:numId w:val="41"/>
        </w:numPr>
        <w:rPr>
          <w:i w:val="0"/>
          <w:iCs/>
        </w:rPr>
      </w:pPr>
      <w:bookmarkStart w:id="20" w:name="_Toc99998350"/>
      <w:r w:rsidRPr="00885A98">
        <w:rPr>
          <w:i w:val="0"/>
          <w:iCs/>
        </w:rPr>
        <w:t>P</w:t>
      </w:r>
      <w:r w:rsidRPr="00885A98">
        <w:rPr>
          <w:i w:val="0"/>
          <w:iCs/>
        </w:rPr>
        <w:t>hần giới thiệu</w:t>
      </w:r>
      <w:r w:rsidR="00AF3E1C" w:rsidRPr="00885A98">
        <w:rPr>
          <w:i w:val="0"/>
          <w:iCs/>
        </w:rPr>
        <w:t>:</w:t>
      </w:r>
      <w:bookmarkEnd w:id="20"/>
      <w:r w:rsidR="00AF3E1C" w:rsidRPr="00885A98">
        <w:rPr>
          <w:i w:val="0"/>
          <w:iCs/>
        </w:rPr>
        <w:t xml:space="preserve"> </w:t>
      </w:r>
    </w:p>
    <w:p w14:paraId="082CB96B" w14:textId="19B02B04" w:rsidR="00885A98" w:rsidRPr="00885A98" w:rsidRDefault="00885A98" w:rsidP="007D4BAA">
      <w:pPr>
        <w:pStyle w:val="Nidungvnbn"/>
        <w:numPr>
          <w:ilvl w:val="0"/>
          <w:numId w:val="39"/>
        </w:numPr>
      </w:pPr>
      <w:r>
        <w:t xml:space="preserve">Với những dữ liệu khi được lấy về thì không phải dữ liệu nào cũng được định dạng sẵn hay có đầy đủ các ô dữ liệu </w:t>
      </w:r>
      <w:r w:rsidR="007D4BAA">
        <w:t>cho nên cần phải vận dụng các kỹ thuật xử lý dữ liệu để xử lý những vấn đề như missing data.</w:t>
      </w:r>
    </w:p>
    <w:p w14:paraId="165F55DA" w14:textId="28CA8537" w:rsidR="00AF3E1C" w:rsidRDefault="00AF3E1C" w:rsidP="00AF3E1C">
      <w:pPr>
        <w:pStyle w:val="Tiumccp2"/>
        <w:numPr>
          <w:ilvl w:val="2"/>
          <w:numId w:val="41"/>
        </w:numPr>
        <w:rPr>
          <w:i w:val="0"/>
          <w:iCs/>
        </w:rPr>
      </w:pPr>
      <w:bookmarkStart w:id="21" w:name="_Toc99998351"/>
      <w:r>
        <w:rPr>
          <w:i w:val="0"/>
          <w:iCs/>
        </w:rPr>
        <w:t>Cách tiếp cận</w:t>
      </w:r>
      <w:bookmarkEnd w:id="21"/>
    </w:p>
    <w:p w14:paraId="7C65636C" w14:textId="35C6FB5F" w:rsidR="004E37E6" w:rsidRDefault="004E37E6" w:rsidP="004E37E6">
      <w:pPr>
        <w:pStyle w:val="Nidungvnbn"/>
        <w:numPr>
          <w:ilvl w:val="0"/>
          <w:numId w:val="39"/>
        </w:numPr>
      </w:pPr>
      <w:r>
        <w:t>Sau khi thực hiện yêu cầu 2.1 ý 1với dữ liệu em thu về từ web ở phần 1 sẽ không có ô bị thiếu như đề cần tìm hiểu nên em có lấy 1 ví dụ đơn giản về missing data và đề xuất cách xử lý nó.</w:t>
      </w:r>
    </w:p>
    <w:p w14:paraId="5C8DC504" w14:textId="0E2E7B9A" w:rsidR="00DA638B" w:rsidRDefault="004E37E6" w:rsidP="00DA638B">
      <w:pPr>
        <w:pStyle w:val="Nidungvnbn"/>
        <w:numPr>
          <w:ilvl w:val="0"/>
          <w:numId w:val="39"/>
        </w:numPr>
      </w:pPr>
      <w:r>
        <w:t>Đầu tiên em sẽ tạo</w:t>
      </w:r>
      <w:r w:rsidR="00DA638B">
        <w:t xml:space="preserve"> dataframe với hai dòng như ảnh dưới và thực hiện xử lý nó:</w:t>
      </w:r>
    </w:p>
    <w:p w14:paraId="4DC733A0" w14:textId="77777777" w:rsidR="00DA638B" w:rsidRDefault="00DA638B" w:rsidP="00DA638B">
      <w:pPr>
        <w:pStyle w:val="Nidungvnbn"/>
        <w:keepNext/>
      </w:pPr>
      <w:r w:rsidRPr="00DA638B">
        <w:lastRenderedPageBreak/>
        <w:drawing>
          <wp:inline distT="0" distB="0" distL="0" distR="0" wp14:anchorId="044B518E" wp14:editId="5252557F">
            <wp:extent cx="5067935" cy="1308517"/>
            <wp:effectExtent l="0" t="0" r="0" b="635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23"/>
                    <a:stretch>
                      <a:fillRect/>
                    </a:stretch>
                  </pic:blipFill>
                  <pic:spPr>
                    <a:xfrm>
                      <a:off x="0" y="0"/>
                      <a:ext cx="5079631" cy="1311537"/>
                    </a:xfrm>
                    <a:prstGeom prst="rect">
                      <a:avLst/>
                    </a:prstGeom>
                  </pic:spPr>
                </pic:pic>
              </a:graphicData>
            </a:graphic>
          </wp:inline>
        </w:drawing>
      </w:r>
    </w:p>
    <w:p w14:paraId="28487CA4" w14:textId="7F6004E8" w:rsidR="00DA638B" w:rsidRDefault="00DA638B" w:rsidP="00DA638B">
      <w:pPr>
        <w:pStyle w:val="Caption"/>
        <w:ind w:left="2160" w:firstLine="720"/>
        <w:jc w:val="both"/>
        <w:rPr>
          <w:sz w:val="22"/>
          <w:szCs w:val="22"/>
        </w:rPr>
      </w:pPr>
      <w:bookmarkStart w:id="22" w:name="_Toc99998201"/>
      <w:r w:rsidRPr="00DA638B">
        <w:rPr>
          <w:sz w:val="22"/>
          <w:szCs w:val="22"/>
        </w:rPr>
        <w:t xml:space="preserve">Ảnh </w:t>
      </w:r>
      <w:r w:rsidRPr="00DA638B">
        <w:rPr>
          <w:sz w:val="22"/>
          <w:szCs w:val="22"/>
        </w:rPr>
        <w:fldChar w:fldCharType="begin"/>
      </w:r>
      <w:r w:rsidRPr="00DA638B">
        <w:rPr>
          <w:sz w:val="22"/>
          <w:szCs w:val="22"/>
        </w:rPr>
        <w:instrText xml:space="preserve"> SEQ Ảnh \* ARABIC </w:instrText>
      </w:r>
      <w:r w:rsidRPr="00DA638B">
        <w:rPr>
          <w:sz w:val="22"/>
          <w:szCs w:val="22"/>
        </w:rPr>
        <w:fldChar w:fldCharType="separate"/>
      </w:r>
      <w:r w:rsidR="001C6A96">
        <w:rPr>
          <w:noProof/>
          <w:sz w:val="22"/>
          <w:szCs w:val="22"/>
        </w:rPr>
        <w:t>11</w:t>
      </w:r>
      <w:r w:rsidRPr="00DA638B">
        <w:rPr>
          <w:sz w:val="22"/>
          <w:szCs w:val="22"/>
        </w:rPr>
        <w:fldChar w:fldCharType="end"/>
      </w:r>
      <w:r>
        <w:rPr>
          <w:sz w:val="22"/>
          <w:szCs w:val="22"/>
        </w:rPr>
        <w:t xml:space="preserve"> df có missingvalue</w:t>
      </w:r>
      <w:bookmarkEnd w:id="22"/>
    </w:p>
    <w:p w14:paraId="6D645700" w14:textId="7397BDA8" w:rsidR="000B1CB4" w:rsidRDefault="000B1CB4" w:rsidP="000B1CB4">
      <w:pPr>
        <w:pStyle w:val="Nidungvnbn"/>
        <w:numPr>
          <w:ilvl w:val="0"/>
          <w:numId w:val="39"/>
        </w:numPr>
      </w:pPr>
      <w:r>
        <w:t xml:space="preserve">Với trường hợp này em sẽ đề xuất </w:t>
      </w:r>
      <w:r w:rsidR="00F8435E">
        <w:t>dùng hàm fillna() để có thể thay thế các giá trị missing.</w:t>
      </w:r>
    </w:p>
    <w:p w14:paraId="68507141" w14:textId="77777777" w:rsidR="00F8435E" w:rsidRDefault="00F8435E" w:rsidP="00F8435E">
      <w:pPr>
        <w:pStyle w:val="Nidungvnbn"/>
        <w:keepNext/>
        <w:numPr>
          <w:ilvl w:val="2"/>
          <w:numId w:val="39"/>
        </w:numPr>
      </w:pPr>
      <w:r>
        <w:rPr>
          <w:noProof/>
        </w:rPr>
        <w:drawing>
          <wp:inline distT="0" distB="0" distL="0" distR="0" wp14:anchorId="662A85D0" wp14:editId="622360F5">
            <wp:extent cx="2546350" cy="12763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6350" cy="1276350"/>
                    </a:xfrm>
                    <a:prstGeom prst="rect">
                      <a:avLst/>
                    </a:prstGeom>
                    <a:noFill/>
                  </pic:spPr>
                </pic:pic>
              </a:graphicData>
            </a:graphic>
          </wp:inline>
        </w:drawing>
      </w:r>
    </w:p>
    <w:p w14:paraId="5E616E9A" w14:textId="4775E124" w:rsidR="00AC1FAD" w:rsidRDefault="00F8435E" w:rsidP="00AC1FAD">
      <w:pPr>
        <w:pStyle w:val="Caption"/>
        <w:ind w:left="2160" w:firstLine="720"/>
        <w:jc w:val="both"/>
        <w:rPr>
          <w:sz w:val="22"/>
          <w:szCs w:val="22"/>
        </w:rPr>
      </w:pPr>
      <w:bookmarkStart w:id="23" w:name="_Toc99998202"/>
      <w:r w:rsidRPr="00F8435E">
        <w:rPr>
          <w:sz w:val="22"/>
          <w:szCs w:val="22"/>
        </w:rPr>
        <w:t xml:space="preserve">Ảnh </w:t>
      </w:r>
      <w:r w:rsidRPr="00F8435E">
        <w:rPr>
          <w:sz w:val="22"/>
          <w:szCs w:val="22"/>
        </w:rPr>
        <w:fldChar w:fldCharType="begin"/>
      </w:r>
      <w:r w:rsidRPr="00F8435E">
        <w:rPr>
          <w:sz w:val="22"/>
          <w:szCs w:val="22"/>
        </w:rPr>
        <w:instrText xml:space="preserve"> SEQ Ảnh \* ARABIC </w:instrText>
      </w:r>
      <w:r w:rsidRPr="00F8435E">
        <w:rPr>
          <w:sz w:val="22"/>
          <w:szCs w:val="22"/>
        </w:rPr>
        <w:fldChar w:fldCharType="separate"/>
      </w:r>
      <w:r w:rsidR="001C6A96">
        <w:rPr>
          <w:noProof/>
          <w:sz w:val="22"/>
          <w:szCs w:val="22"/>
        </w:rPr>
        <w:t>12</w:t>
      </w:r>
      <w:r w:rsidRPr="00F8435E">
        <w:rPr>
          <w:sz w:val="22"/>
          <w:szCs w:val="22"/>
        </w:rPr>
        <w:fldChar w:fldCharType="end"/>
      </w:r>
      <w:r>
        <w:rPr>
          <w:sz w:val="22"/>
          <w:szCs w:val="22"/>
        </w:rPr>
        <w:t xml:space="preserve"> dữ liệu missing được thay bằng số 0</w:t>
      </w:r>
      <w:bookmarkEnd w:id="23"/>
    </w:p>
    <w:p w14:paraId="05CC68F2" w14:textId="1CF2F088" w:rsidR="00AC1FAD" w:rsidRDefault="00AC1FAD" w:rsidP="00AC1FAD">
      <w:pPr>
        <w:pStyle w:val="Caption"/>
        <w:numPr>
          <w:ilvl w:val="0"/>
          <w:numId w:val="39"/>
        </w:numPr>
        <w:jc w:val="both"/>
        <w:rPr>
          <w:sz w:val="22"/>
          <w:szCs w:val="22"/>
        </w:rPr>
      </w:pPr>
      <w:r>
        <w:rPr>
          <w:sz w:val="22"/>
          <w:szCs w:val="22"/>
        </w:rPr>
        <w:t>Tiếp theo ở ý 2 để thực hiện việc thêm trường tuổi và đề xuất cách điền tuổi của các tác giả</w:t>
      </w:r>
    </w:p>
    <w:p w14:paraId="2F024E8D" w14:textId="490A547B" w:rsidR="00AC1FAD" w:rsidRDefault="00AC1FAD" w:rsidP="00AC1FAD">
      <w:pPr>
        <w:pStyle w:val="Caption"/>
        <w:numPr>
          <w:ilvl w:val="0"/>
          <w:numId w:val="39"/>
        </w:numPr>
        <w:jc w:val="both"/>
        <w:rPr>
          <w:sz w:val="22"/>
          <w:szCs w:val="22"/>
        </w:rPr>
      </w:pPr>
      <w:r>
        <w:rPr>
          <w:sz w:val="22"/>
          <w:szCs w:val="22"/>
        </w:rPr>
        <w:t>Đầu tiên em sẽ đề xuất phương án điền số tuổi của các tác giả theo cách em làm: đầu tiên em sẽ chuyển dữ liệu của trường ‘Namsinh’ về int64</w:t>
      </w:r>
      <w:r w:rsidR="00B37296">
        <w:rPr>
          <w:sz w:val="22"/>
          <w:szCs w:val="22"/>
        </w:rPr>
        <w:t>(dạng datetime)</w:t>
      </w:r>
      <w:r>
        <w:rPr>
          <w:sz w:val="22"/>
          <w:szCs w:val="22"/>
        </w:rPr>
        <w:t xml:space="preserve"> trước </w:t>
      </w:r>
      <w:r>
        <w:rPr>
          <w:sz w:val="22"/>
          <w:szCs w:val="22"/>
        </w:rPr>
        <w:fldChar w:fldCharType="begin"/>
      </w:r>
      <w:r>
        <w:rPr>
          <w:sz w:val="22"/>
          <w:szCs w:val="22"/>
        </w:rPr>
        <w:instrText xml:space="preserve"> </w:instrText>
      </w:r>
      <w:r w:rsidRPr="00AC1FAD">
        <w:rPr>
          <w:sz w:val="22"/>
          <w:szCs w:val="22"/>
        </w:rPr>
        <w:instrText>df['Namsinh'] = pd.to_datetime(df['Namsinh'])</w:instrText>
      </w:r>
      <w:r>
        <w:rPr>
          <w:sz w:val="22"/>
          <w:szCs w:val="22"/>
        </w:rPr>
        <w:instrText xml:space="preserve"> </w:instrText>
      </w:r>
      <w:r>
        <w:rPr>
          <w:sz w:val="22"/>
          <w:szCs w:val="22"/>
        </w:rPr>
        <w:fldChar w:fldCharType="end"/>
      </w:r>
      <w:r>
        <w:rPr>
          <w:sz w:val="22"/>
          <w:szCs w:val="22"/>
        </w:rPr>
        <w:t xml:space="preserve"> </w:t>
      </w:r>
    </w:p>
    <w:p w14:paraId="2C57C1BC" w14:textId="27095296" w:rsidR="00727DDD" w:rsidRDefault="000B1077" w:rsidP="00AC1FAD">
      <w:pPr>
        <w:pStyle w:val="Caption"/>
        <w:numPr>
          <w:ilvl w:val="0"/>
          <w:numId w:val="39"/>
        </w:numPr>
        <w:jc w:val="both"/>
        <w:rPr>
          <w:sz w:val="22"/>
          <w:szCs w:val="22"/>
        </w:rPr>
      </w:pPr>
      <w:r>
        <w:rPr>
          <w:sz w:val="22"/>
          <w:szCs w:val="22"/>
        </w:rPr>
        <w:t>Tiếp theo, em sẽ dùng ‘</w:t>
      </w:r>
      <w:r w:rsidRPr="000B1077">
        <w:rPr>
          <w:sz w:val="22"/>
          <w:szCs w:val="22"/>
        </w:rPr>
        <w:t>relativedelta</w:t>
      </w:r>
      <w:r>
        <w:rPr>
          <w:sz w:val="22"/>
          <w:szCs w:val="22"/>
        </w:rPr>
        <w:t>’ để thực hiện lấy ngày hiện tại để trừ cho trường năm sinh để lấy được tuổi của tác giả cho đến hiện tại.</w:t>
      </w:r>
      <w:r w:rsidR="00436C5B">
        <w:rPr>
          <w:sz w:val="22"/>
          <w:szCs w:val="22"/>
        </w:rPr>
        <w:t xml:space="preserve"> Và thực hiện thêm cột tuổi vào dataframe.</w:t>
      </w:r>
    </w:p>
    <w:p w14:paraId="70FA2BDC" w14:textId="77777777" w:rsidR="00436C5B" w:rsidRDefault="00436C5B" w:rsidP="00436C5B">
      <w:pPr>
        <w:pStyle w:val="Caption"/>
        <w:keepNext/>
        <w:numPr>
          <w:ilvl w:val="0"/>
          <w:numId w:val="39"/>
        </w:numPr>
        <w:jc w:val="both"/>
      </w:pPr>
      <w:r w:rsidRPr="00436C5B">
        <w:rPr>
          <w:sz w:val="22"/>
          <w:szCs w:val="22"/>
        </w:rPr>
        <w:drawing>
          <wp:inline distT="0" distB="0" distL="0" distR="0" wp14:anchorId="06A606F9" wp14:editId="2A6637A1">
            <wp:extent cx="4242018" cy="1435174"/>
            <wp:effectExtent l="0" t="0" r="635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25"/>
                    <a:stretch>
                      <a:fillRect/>
                    </a:stretch>
                  </pic:blipFill>
                  <pic:spPr>
                    <a:xfrm>
                      <a:off x="0" y="0"/>
                      <a:ext cx="4242018" cy="1435174"/>
                    </a:xfrm>
                    <a:prstGeom prst="rect">
                      <a:avLst/>
                    </a:prstGeom>
                  </pic:spPr>
                </pic:pic>
              </a:graphicData>
            </a:graphic>
          </wp:inline>
        </w:drawing>
      </w:r>
    </w:p>
    <w:p w14:paraId="2BB21F02" w14:textId="7BA69916" w:rsidR="00436C5B" w:rsidRPr="00436C5B" w:rsidRDefault="00436C5B" w:rsidP="00436C5B">
      <w:pPr>
        <w:pStyle w:val="Caption"/>
        <w:ind w:left="720" w:firstLine="720"/>
        <w:jc w:val="both"/>
        <w:rPr>
          <w:sz w:val="22"/>
          <w:szCs w:val="22"/>
        </w:rPr>
      </w:pPr>
      <w:bookmarkStart w:id="24" w:name="_Toc99998203"/>
      <w:r w:rsidRPr="00436C5B">
        <w:rPr>
          <w:sz w:val="22"/>
          <w:szCs w:val="22"/>
        </w:rPr>
        <w:t xml:space="preserve">Ảnh </w:t>
      </w:r>
      <w:r w:rsidRPr="00436C5B">
        <w:rPr>
          <w:sz w:val="22"/>
          <w:szCs w:val="22"/>
        </w:rPr>
        <w:fldChar w:fldCharType="begin"/>
      </w:r>
      <w:r w:rsidRPr="00436C5B">
        <w:rPr>
          <w:sz w:val="22"/>
          <w:szCs w:val="22"/>
        </w:rPr>
        <w:instrText xml:space="preserve"> SEQ Ảnh \* ARABIC </w:instrText>
      </w:r>
      <w:r w:rsidRPr="00436C5B">
        <w:rPr>
          <w:sz w:val="22"/>
          <w:szCs w:val="22"/>
        </w:rPr>
        <w:fldChar w:fldCharType="separate"/>
      </w:r>
      <w:r w:rsidR="001C6A96">
        <w:rPr>
          <w:noProof/>
          <w:sz w:val="22"/>
          <w:szCs w:val="22"/>
        </w:rPr>
        <w:t>13</w:t>
      </w:r>
      <w:r w:rsidRPr="00436C5B">
        <w:rPr>
          <w:sz w:val="22"/>
          <w:szCs w:val="22"/>
        </w:rPr>
        <w:fldChar w:fldCharType="end"/>
      </w:r>
      <w:r>
        <w:rPr>
          <w:sz w:val="22"/>
          <w:szCs w:val="22"/>
        </w:rPr>
        <w:t xml:space="preserve"> code điền tuổi và thêm trường ‘Tuoi’ của tác giả vào df</w:t>
      </w:r>
      <w:bookmarkEnd w:id="24"/>
    </w:p>
    <w:p w14:paraId="15E287A2" w14:textId="3532AD6F" w:rsidR="00AF3E1C" w:rsidRDefault="00AF3E1C" w:rsidP="00AF3E1C">
      <w:pPr>
        <w:pStyle w:val="Tiumccp2"/>
        <w:numPr>
          <w:ilvl w:val="2"/>
          <w:numId w:val="41"/>
        </w:numPr>
        <w:rPr>
          <w:i w:val="0"/>
          <w:iCs/>
        </w:rPr>
      </w:pPr>
      <w:bookmarkStart w:id="25" w:name="_Toc99998352"/>
      <w:r>
        <w:rPr>
          <w:i w:val="0"/>
          <w:iCs/>
        </w:rPr>
        <w:t>Đánh giá</w:t>
      </w:r>
      <w:bookmarkEnd w:id="25"/>
      <w:r>
        <w:rPr>
          <w:i w:val="0"/>
          <w:iCs/>
        </w:rPr>
        <w:t xml:space="preserve"> </w:t>
      </w:r>
    </w:p>
    <w:p w14:paraId="1227D695" w14:textId="37EA0DAE" w:rsidR="00AF3E1C" w:rsidRDefault="00065D76" w:rsidP="005C5CE4">
      <w:pPr>
        <w:pStyle w:val="Nidungvnbn"/>
        <w:numPr>
          <w:ilvl w:val="0"/>
          <w:numId w:val="39"/>
        </w:numPr>
      </w:pPr>
      <w:r>
        <w:lastRenderedPageBreak/>
        <w:t>Bước xử lý dữ liêu này rất quan trọng và là bước đầu tiên để xử lý dữ liệu với mục đích làm sạch dữ liệu mới được thu về</w:t>
      </w:r>
      <w:r w:rsidR="00AD1F59">
        <w:t>.</w:t>
      </w:r>
      <w:r w:rsidR="00344F9F">
        <w:t xml:space="preserve"> Đây là một bước rất quan trọng trong việc xử lý dữ liệu lớn.</w:t>
      </w:r>
    </w:p>
    <w:p w14:paraId="291BB03E" w14:textId="03F7CFB2" w:rsidR="00FD018D" w:rsidRDefault="00FD018D" w:rsidP="00FD018D">
      <w:pPr>
        <w:pStyle w:val="Tiumccp1"/>
      </w:pPr>
      <w:bookmarkStart w:id="26" w:name="_Toc99998353"/>
      <w:r>
        <w:t xml:space="preserve">2.2 </w:t>
      </w:r>
      <w:r w:rsidRPr="00FD018D">
        <w:t>Khám phá dữ liệu- Data Exploration</w:t>
      </w:r>
      <w:bookmarkEnd w:id="26"/>
    </w:p>
    <w:p w14:paraId="0D1C77D4" w14:textId="4DD4F910" w:rsidR="002F13D0" w:rsidRDefault="00FD018D" w:rsidP="002F13D0">
      <w:pPr>
        <w:pStyle w:val="Tiumccp2"/>
        <w:rPr>
          <w:i w:val="0"/>
          <w:iCs/>
        </w:rPr>
      </w:pPr>
      <w:bookmarkStart w:id="27" w:name="_Toc99998354"/>
      <w:r w:rsidRPr="00FD018D">
        <w:rPr>
          <w:i w:val="0"/>
          <w:iCs/>
        </w:rPr>
        <w:t>2.2.1 Phần giới thiệu</w:t>
      </w:r>
      <w:bookmarkEnd w:id="27"/>
    </w:p>
    <w:p w14:paraId="7E63B9BE" w14:textId="3F51F845" w:rsidR="002F13D0" w:rsidRPr="002F13D0" w:rsidRDefault="002F13D0" w:rsidP="002F13D0">
      <w:pPr>
        <w:pStyle w:val="Nidungvnbn"/>
        <w:numPr>
          <w:ilvl w:val="0"/>
          <w:numId w:val="39"/>
        </w:numPr>
      </w:pPr>
      <w:r>
        <w:t xml:space="preserve">Khám phá dữ liệu là bước mà khi đã xử lý dữ liệu xong, sẽ tiến hành dùng dữ liệu đó để </w:t>
      </w:r>
      <w:r w:rsidR="000572BE">
        <w:t>tạo ra các phân tích ban đầu về dữ liệu để phục vụ cho các bước phân tích chuyên sâu về sau. Nhìn chung nó sẽ giúp người thu thập hiểu rõ hơn về dữ liệu mới được thu thập.</w:t>
      </w:r>
    </w:p>
    <w:p w14:paraId="54939394" w14:textId="194E7CBE" w:rsidR="00FD018D" w:rsidRDefault="00FD018D" w:rsidP="00F94941">
      <w:pPr>
        <w:pStyle w:val="Tiumccp2"/>
        <w:numPr>
          <w:ilvl w:val="2"/>
          <w:numId w:val="42"/>
        </w:numPr>
        <w:rPr>
          <w:i w:val="0"/>
          <w:iCs/>
        </w:rPr>
      </w:pPr>
      <w:bookmarkStart w:id="28" w:name="_Toc99998355"/>
      <w:r>
        <w:rPr>
          <w:i w:val="0"/>
          <w:iCs/>
        </w:rPr>
        <w:t>Cách tiếp cận</w:t>
      </w:r>
      <w:bookmarkEnd w:id="28"/>
    </w:p>
    <w:p w14:paraId="0A21D102" w14:textId="0AF722DF" w:rsidR="00F94941" w:rsidRDefault="00F94941" w:rsidP="00F94941">
      <w:pPr>
        <w:pStyle w:val="Nidungvnbn"/>
        <w:numPr>
          <w:ilvl w:val="0"/>
          <w:numId w:val="39"/>
        </w:numPr>
      </w:pPr>
      <w:r>
        <w:t>Để tiếp cận được phương pháp này em sẽ tiến hành các yêu cầu của đề bài:</w:t>
      </w:r>
    </w:p>
    <w:p w14:paraId="12A9E681" w14:textId="549B1790" w:rsidR="00F94941" w:rsidRDefault="00F94941" w:rsidP="00F94941">
      <w:pPr>
        <w:pStyle w:val="Nidungvnbn"/>
        <w:numPr>
          <w:ilvl w:val="1"/>
          <w:numId w:val="39"/>
        </w:numPr>
      </w:pPr>
      <w:r w:rsidRPr="00F94941">
        <w:t>Thống kê về tác giả và câu nói nổi tiếng có trong bộ dữ liệu</w:t>
      </w:r>
      <w:r w:rsidR="00456FF4">
        <w:t xml:space="preserve">: </w:t>
      </w:r>
      <w:r w:rsidR="000E59C8">
        <w:t>Để thực hiện yêu cầu này em sẽ dùng hàm groupby và thống kê tác giả và những câu nói trong dữ liệu.</w:t>
      </w:r>
    </w:p>
    <w:p w14:paraId="581F7283" w14:textId="77777777" w:rsidR="000E59C8" w:rsidRDefault="000E59C8" w:rsidP="000E59C8">
      <w:pPr>
        <w:pStyle w:val="Nidungvnbn"/>
        <w:keepNext/>
        <w:ind w:left="1800" w:firstLine="0"/>
      </w:pPr>
      <w:r w:rsidRPr="000E59C8">
        <w:drawing>
          <wp:inline distT="0" distB="0" distL="0" distR="0" wp14:anchorId="3D6964F4" wp14:editId="0F52BB1C">
            <wp:extent cx="4140413" cy="673135"/>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6"/>
                    <a:stretch>
                      <a:fillRect/>
                    </a:stretch>
                  </pic:blipFill>
                  <pic:spPr>
                    <a:xfrm>
                      <a:off x="0" y="0"/>
                      <a:ext cx="4140413" cy="673135"/>
                    </a:xfrm>
                    <a:prstGeom prst="rect">
                      <a:avLst/>
                    </a:prstGeom>
                  </pic:spPr>
                </pic:pic>
              </a:graphicData>
            </a:graphic>
          </wp:inline>
        </w:drawing>
      </w:r>
    </w:p>
    <w:p w14:paraId="5998E387" w14:textId="53348FD8" w:rsidR="000E59C8" w:rsidRDefault="000E59C8" w:rsidP="00667965">
      <w:pPr>
        <w:pStyle w:val="Caption"/>
        <w:ind w:left="2160" w:firstLine="720"/>
        <w:jc w:val="both"/>
        <w:rPr>
          <w:sz w:val="22"/>
          <w:szCs w:val="22"/>
        </w:rPr>
      </w:pPr>
      <w:bookmarkStart w:id="29" w:name="_Toc99998204"/>
      <w:r w:rsidRPr="000E59C8">
        <w:rPr>
          <w:sz w:val="22"/>
          <w:szCs w:val="22"/>
        </w:rPr>
        <w:t xml:space="preserve">Ảnh </w:t>
      </w:r>
      <w:r w:rsidRPr="000E59C8">
        <w:rPr>
          <w:sz w:val="22"/>
          <w:szCs w:val="22"/>
        </w:rPr>
        <w:fldChar w:fldCharType="begin"/>
      </w:r>
      <w:r w:rsidRPr="000E59C8">
        <w:rPr>
          <w:sz w:val="22"/>
          <w:szCs w:val="22"/>
        </w:rPr>
        <w:instrText xml:space="preserve"> SEQ Ảnh \* ARABIC </w:instrText>
      </w:r>
      <w:r w:rsidRPr="000E59C8">
        <w:rPr>
          <w:sz w:val="22"/>
          <w:szCs w:val="22"/>
        </w:rPr>
        <w:fldChar w:fldCharType="separate"/>
      </w:r>
      <w:r w:rsidR="001C6A96">
        <w:rPr>
          <w:noProof/>
          <w:sz w:val="22"/>
          <w:szCs w:val="22"/>
        </w:rPr>
        <w:t>14</w:t>
      </w:r>
      <w:r w:rsidRPr="000E59C8">
        <w:rPr>
          <w:sz w:val="22"/>
          <w:szCs w:val="22"/>
        </w:rPr>
        <w:fldChar w:fldCharType="end"/>
      </w:r>
      <w:r>
        <w:rPr>
          <w:sz w:val="22"/>
          <w:szCs w:val="22"/>
        </w:rPr>
        <w:t xml:space="preserve"> Thống kê về tác giả và</w:t>
      </w:r>
      <w:r w:rsidR="003E10DD">
        <w:rPr>
          <w:sz w:val="22"/>
          <w:szCs w:val="22"/>
        </w:rPr>
        <w:t xml:space="preserve"> các</w:t>
      </w:r>
      <w:r>
        <w:rPr>
          <w:sz w:val="22"/>
          <w:szCs w:val="22"/>
        </w:rPr>
        <w:t xml:space="preserve"> câu nói</w:t>
      </w:r>
      <w:bookmarkEnd w:id="29"/>
    </w:p>
    <w:p w14:paraId="7CBB2E6F" w14:textId="77777777" w:rsidR="00667965" w:rsidRDefault="00667965" w:rsidP="00667965">
      <w:pPr>
        <w:pStyle w:val="Caption"/>
        <w:keepNext/>
        <w:ind w:left="1440" w:firstLine="720"/>
        <w:jc w:val="both"/>
      </w:pPr>
      <w:r>
        <w:rPr>
          <w:noProof/>
          <w:sz w:val="22"/>
          <w:szCs w:val="22"/>
        </w:rPr>
        <w:drawing>
          <wp:inline distT="0" distB="0" distL="0" distR="0" wp14:anchorId="52D0642C" wp14:editId="66DBBDD2">
            <wp:extent cx="3181350" cy="12700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81350" cy="1270000"/>
                    </a:xfrm>
                    <a:prstGeom prst="rect">
                      <a:avLst/>
                    </a:prstGeom>
                    <a:noFill/>
                  </pic:spPr>
                </pic:pic>
              </a:graphicData>
            </a:graphic>
          </wp:inline>
        </w:drawing>
      </w:r>
    </w:p>
    <w:p w14:paraId="19AB8B59" w14:textId="75C9EE3E" w:rsidR="00667965" w:rsidRPr="00667965" w:rsidRDefault="00667965" w:rsidP="00667965">
      <w:pPr>
        <w:pStyle w:val="Caption"/>
        <w:ind w:left="2160" w:firstLine="720"/>
        <w:jc w:val="both"/>
        <w:rPr>
          <w:sz w:val="22"/>
          <w:szCs w:val="22"/>
        </w:rPr>
      </w:pPr>
      <w:bookmarkStart w:id="30" w:name="_Toc99998205"/>
      <w:r w:rsidRPr="00667965">
        <w:rPr>
          <w:sz w:val="22"/>
          <w:szCs w:val="22"/>
        </w:rPr>
        <w:t xml:space="preserve">Ảnh </w:t>
      </w:r>
      <w:r w:rsidRPr="00667965">
        <w:rPr>
          <w:sz w:val="22"/>
          <w:szCs w:val="22"/>
        </w:rPr>
        <w:fldChar w:fldCharType="begin"/>
      </w:r>
      <w:r w:rsidRPr="00667965">
        <w:rPr>
          <w:sz w:val="22"/>
          <w:szCs w:val="22"/>
        </w:rPr>
        <w:instrText xml:space="preserve"> SEQ Ảnh \* ARABIC </w:instrText>
      </w:r>
      <w:r w:rsidRPr="00667965">
        <w:rPr>
          <w:sz w:val="22"/>
          <w:szCs w:val="22"/>
        </w:rPr>
        <w:fldChar w:fldCharType="separate"/>
      </w:r>
      <w:r w:rsidR="001C6A96">
        <w:rPr>
          <w:noProof/>
          <w:sz w:val="22"/>
          <w:szCs w:val="22"/>
        </w:rPr>
        <w:t>15</w:t>
      </w:r>
      <w:r w:rsidRPr="00667965">
        <w:rPr>
          <w:sz w:val="22"/>
          <w:szCs w:val="22"/>
        </w:rPr>
        <w:fldChar w:fldCharType="end"/>
      </w:r>
      <w:r>
        <w:rPr>
          <w:sz w:val="22"/>
          <w:szCs w:val="22"/>
        </w:rPr>
        <w:t xml:space="preserve"> tác giả và số câu nói</w:t>
      </w:r>
      <w:bookmarkEnd w:id="30"/>
      <w:r>
        <w:rPr>
          <w:sz w:val="22"/>
          <w:szCs w:val="22"/>
        </w:rPr>
        <w:t xml:space="preserve"> </w:t>
      </w:r>
    </w:p>
    <w:p w14:paraId="4EC1F6EB" w14:textId="56534DD5" w:rsidR="008548F1" w:rsidRDefault="00F94941" w:rsidP="008548F1">
      <w:pPr>
        <w:pStyle w:val="Nidungvnbn"/>
        <w:numPr>
          <w:ilvl w:val="1"/>
          <w:numId w:val="39"/>
        </w:numPr>
      </w:pPr>
      <w:r w:rsidRPr="00F94941">
        <w:t>Thống kê về năm sinh và độ tuổi của các tác giả</w:t>
      </w:r>
      <w:r w:rsidR="008548F1">
        <w:t>: yêu cầu này em sẽ gom nhóm những tác giác có cùng độ tuổi với nhau:</w:t>
      </w:r>
    </w:p>
    <w:p w14:paraId="5B4CE59A" w14:textId="77777777" w:rsidR="008548F1" w:rsidRDefault="008548F1" w:rsidP="008548F1">
      <w:pPr>
        <w:pStyle w:val="Nidungvnbn"/>
        <w:keepNext/>
        <w:ind w:left="1440" w:firstLine="0"/>
      </w:pPr>
      <w:r w:rsidRPr="008548F1">
        <w:lastRenderedPageBreak/>
        <w:drawing>
          <wp:inline distT="0" distB="0" distL="0" distR="0" wp14:anchorId="1F9C459F" wp14:editId="3B57FBF4">
            <wp:extent cx="4143365" cy="1568450"/>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28"/>
                    <a:stretch>
                      <a:fillRect/>
                    </a:stretch>
                  </pic:blipFill>
                  <pic:spPr>
                    <a:xfrm>
                      <a:off x="0" y="0"/>
                      <a:ext cx="4146859" cy="1569772"/>
                    </a:xfrm>
                    <a:prstGeom prst="rect">
                      <a:avLst/>
                    </a:prstGeom>
                  </pic:spPr>
                </pic:pic>
              </a:graphicData>
            </a:graphic>
          </wp:inline>
        </w:drawing>
      </w:r>
    </w:p>
    <w:p w14:paraId="54DDD3B9" w14:textId="3F78BAB6" w:rsidR="008548F1" w:rsidRPr="008548F1" w:rsidRDefault="008548F1" w:rsidP="008548F1">
      <w:pPr>
        <w:pStyle w:val="Caption"/>
        <w:ind w:left="1440" w:firstLine="720"/>
        <w:jc w:val="both"/>
        <w:rPr>
          <w:sz w:val="22"/>
          <w:szCs w:val="22"/>
        </w:rPr>
      </w:pPr>
      <w:bookmarkStart w:id="31" w:name="_Toc99998206"/>
      <w:r w:rsidRPr="008548F1">
        <w:rPr>
          <w:sz w:val="22"/>
          <w:szCs w:val="22"/>
        </w:rPr>
        <w:t xml:space="preserve">Ảnh </w:t>
      </w:r>
      <w:r w:rsidRPr="008548F1">
        <w:rPr>
          <w:sz w:val="22"/>
          <w:szCs w:val="22"/>
        </w:rPr>
        <w:fldChar w:fldCharType="begin"/>
      </w:r>
      <w:r w:rsidRPr="008548F1">
        <w:rPr>
          <w:sz w:val="22"/>
          <w:szCs w:val="22"/>
        </w:rPr>
        <w:instrText xml:space="preserve"> SEQ Ảnh \* ARABIC </w:instrText>
      </w:r>
      <w:r w:rsidRPr="008548F1">
        <w:rPr>
          <w:sz w:val="22"/>
          <w:szCs w:val="22"/>
        </w:rPr>
        <w:fldChar w:fldCharType="separate"/>
      </w:r>
      <w:r w:rsidR="001C6A96">
        <w:rPr>
          <w:noProof/>
          <w:sz w:val="22"/>
          <w:szCs w:val="22"/>
        </w:rPr>
        <w:t>16</w:t>
      </w:r>
      <w:r w:rsidRPr="008548F1">
        <w:rPr>
          <w:sz w:val="22"/>
          <w:szCs w:val="22"/>
        </w:rPr>
        <w:fldChar w:fldCharType="end"/>
      </w:r>
      <w:r>
        <w:rPr>
          <w:sz w:val="22"/>
          <w:szCs w:val="22"/>
        </w:rPr>
        <w:t xml:space="preserve"> Các tác giả có cùng độ tuổi</w:t>
      </w:r>
      <w:bookmarkEnd w:id="31"/>
    </w:p>
    <w:p w14:paraId="679ABA32" w14:textId="011B0696" w:rsidR="00F94941" w:rsidRDefault="00F94941" w:rsidP="00F94941">
      <w:pPr>
        <w:pStyle w:val="Nidungvnbn"/>
        <w:numPr>
          <w:ilvl w:val="1"/>
          <w:numId w:val="39"/>
        </w:numPr>
      </w:pPr>
      <w:r w:rsidRPr="00F94941">
        <w:t>Thống kê về năm sinh và độ tuổi</w:t>
      </w:r>
      <w:r w:rsidR="00AA6AA9">
        <w:t xml:space="preserve">: </w:t>
      </w:r>
    </w:p>
    <w:p w14:paraId="7FC61143" w14:textId="77777777" w:rsidR="00AA6AA9" w:rsidRDefault="00AA6AA9" w:rsidP="00AA6AA9">
      <w:pPr>
        <w:pStyle w:val="Nidungvnbn"/>
        <w:keepNext/>
        <w:ind w:left="1800" w:firstLine="0"/>
      </w:pPr>
      <w:r>
        <w:rPr>
          <w:noProof/>
        </w:rPr>
        <w:drawing>
          <wp:inline distT="0" distB="0" distL="0" distR="0" wp14:anchorId="0CD5A997" wp14:editId="132E9ADC">
            <wp:extent cx="2368550" cy="21463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68550" cy="2146300"/>
                    </a:xfrm>
                    <a:prstGeom prst="rect">
                      <a:avLst/>
                    </a:prstGeom>
                    <a:noFill/>
                  </pic:spPr>
                </pic:pic>
              </a:graphicData>
            </a:graphic>
          </wp:inline>
        </w:drawing>
      </w:r>
    </w:p>
    <w:p w14:paraId="04D85993" w14:textId="4D87D05A" w:rsidR="00AA6AA9" w:rsidRDefault="00AA6AA9" w:rsidP="00AA6AA9">
      <w:pPr>
        <w:pStyle w:val="Caption"/>
        <w:ind w:left="1080" w:firstLine="720"/>
        <w:jc w:val="both"/>
        <w:rPr>
          <w:sz w:val="22"/>
          <w:szCs w:val="22"/>
        </w:rPr>
      </w:pPr>
      <w:bookmarkStart w:id="32" w:name="_Toc99998207"/>
      <w:r w:rsidRPr="00AA6AA9">
        <w:rPr>
          <w:sz w:val="22"/>
          <w:szCs w:val="22"/>
        </w:rPr>
        <w:t xml:space="preserve">Ảnh </w:t>
      </w:r>
      <w:r w:rsidRPr="00AA6AA9">
        <w:rPr>
          <w:sz w:val="22"/>
          <w:szCs w:val="22"/>
        </w:rPr>
        <w:fldChar w:fldCharType="begin"/>
      </w:r>
      <w:r w:rsidRPr="00AA6AA9">
        <w:rPr>
          <w:sz w:val="22"/>
          <w:szCs w:val="22"/>
        </w:rPr>
        <w:instrText xml:space="preserve"> SEQ Ảnh \* ARABIC </w:instrText>
      </w:r>
      <w:r w:rsidRPr="00AA6AA9">
        <w:rPr>
          <w:sz w:val="22"/>
          <w:szCs w:val="22"/>
        </w:rPr>
        <w:fldChar w:fldCharType="separate"/>
      </w:r>
      <w:r w:rsidR="001C6A96">
        <w:rPr>
          <w:noProof/>
          <w:sz w:val="22"/>
          <w:szCs w:val="22"/>
        </w:rPr>
        <w:t>17</w:t>
      </w:r>
      <w:r w:rsidRPr="00AA6AA9">
        <w:rPr>
          <w:sz w:val="22"/>
          <w:szCs w:val="22"/>
        </w:rPr>
        <w:fldChar w:fldCharType="end"/>
      </w:r>
      <w:r>
        <w:rPr>
          <w:sz w:val="22"/>
          <w:szCs w:val="22"/>
        </w:rPr>
        <w:t xml:space="preserve"> Thống kê về năm sinh và độ tuổi</w:t>
      </w:r>
      <w:bookmarkEnd w:id="32"/>
    </w:p>
    <w:p w14:paraId="0BFBAB13" w14:textId="77777777" w:rsidR="00305A2D" w:rsidRPr="00AA6AA9" w:rsidRDefault="00305A2D" w:rsidP="00AA6AA9">
      <w:pPr>
        <w:pStyle w:val="Caption"/>
        <w:ind w:left="1080" w:firstLine="720"/>
        <w:jc w:val="both"/>
        <w:rPr>
          <w:sz w:val="22"/>
          <w:szCs w:val="22"/>
        </w:rPr>
      </w:pPr>
    </w:p>
    <w:p w14:paraId="4BD36911" w14:textId="020480E7" w:rsidR="00F94941" w:rsidRDefault="00F94941" w:rsidP="00F94941">
      <w:pPr>
        <w:pStyle w:val="Nidungvnbn"/>
        <w:numPr>
          <w:ilvl w:val="1"/>
          <w:numId w:val="39"/>
        </w:numPr>
      </w:pPr>
      <w:r w:rsidRPr="00F94941">
        <w:t>Thống kê về các câu nói nổi tiếng như: câu dài nhất, ngắn nhất, số từ</w:t>
      </w:r>
      <w:r w:rsidR="00F36AC9">
        <w:t>:</w:t>
      </w:r>
    </w:p>
    <w:p w14:paraId="0B7D50B2" w14:textId="77777777" w:rsidR="00F36AC9" w:rsidRDefault="00F36AC9" w:rsidP="00F36AC9">
      <w:pPr>
        <w:pStyle w:val="Nidungvnbn"/>
        <w:keepNext/>
        <w:ind w:left="1800" w:firstLine="0"/>
      </w:pPr>
      <w:r>
        <w:rPr>
          <w:noProof/>
        </w:rPr>
        <w:drawing>
          <wp:inline distT="0" distB="0" distL="0" distR="0" wp14:anchorId="33F4ABDF" wp14:editId="43DD016F">
            <wp:extent cx="4152900" cy="2019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52900" cy="2019300"/>
                    </a:xfrm>
                    <a:prstGeom prst="rect">
                      <a:avLst/>
                    </a:prstGeom>
                    <a:noFill/>
                  </pic:spPr>
                </pic:pic>
              </a:graphicData>
            </a:graphic>
          </wp:inline>
        </w:drawing>
      </w:r>
    </w:p>
    <w:p w14:paraId="01D1BCB8" w14:textId="5E08EF85" w:rsidR="00F36AC9" w:rsidRPr="00F36AC9" w:rsidRDefault="00F36AC9" w:rsidP="00392EDF">
      <w:pPr>
        <w:pStyle w:val="Caption"/>
        <w:ind w:left="1440" w:firstLine="720"/>
        <w:jc w:val="both"/>
        <w:rPr>
          <w:sz w:val="22"/>
          <w:szCs w:val="22"/>
        </w:rPr>
      </w:pPr>
      <w:bookmarkStart w:id="33" w:name="_Toc99998208"/>
      <w:r w:rsidRPr="00F36AC9">
        <w:rPr>
          <w:sz w:val="22"/>
          <w:szCs w:val="22"/>
        </w:rPr>
        <w:t xml:space="preserve">Ảnh </w:t>
      </w:r>
      <w:r w:rsidRPr="00F36AC9">
        <w:rPr>
          <w:sz w:val="22"/>
          <w:szCs w:val="22"/>
        </w:rPr>
        <w:fldChar w:fldCharType="begin"/>
      </w:r>
      <w:r w:rsidRPr="00F36AC9">
        <w:rPr>
          <w:sz w:val="22"/>
          <w:szCs w:val="22"/>
        </w:rPr>
        <w:instrText xml:space="preserve"> SEQ Ảnh \* ARABIC </w:instrText>
      </w:r>
      <w:r w:rsidRPr="00F36AC9">
        <w:rPr>
          <w:sz w:val="22"/>
          <w:szCs w:val="22"/>
        </w:rPr>
        <w:fldChar w:fldCharType="separate"/>
      </w:r>
      <w:r w:rsidR="001C6A96">
        <w:rPr>
          <w:noProof/>
          <w:sz w:val="22"/>
          <w:szCs w:val="22"/>
        </w:rPr>
        <w:t>18</w:t>
      </w:r>
      <w:r w:rsidRPr="00F36AC9">
        <w:rPr>
          <w:sz w:val="22"/>
          <w:szCs w:val="22"/>
        </w:rPr>
        <w:fldChar w:fldCharType="end"/>
      </w:r>
      <w:r>
        <w:rPr>
          <w:sz w:val="22"/>
          <w:szCs w:val="22"/>
        </w:rPr>
        <w:t xml:space="preserve"> Khảo sát về độ dài các câu nói</w:t>
      </w:r>
      <w:bookmarkEnd w:id="33"/>
    </w:p>
    <w:p w14:paraId="1C659A17" w14:textId="343CCAB5" w:rsidR="00F94941" w:rsidRDefault="00F94941" w:rsidP="00F94941">
      <w:pPr>
        <w:pStyle w:val="Nidungvnbn"/>
        <w:numPr>
          <w:ilvl w:val="1"/>
          <w:numId w:val="39"/>
        </w:numPr>
      </w:pPr>
      <w:r w:rsidRPr="00F94941">
        <w:lastRenderedPageBreak/>
        <w:t>Số lượng những tác giả khác nhau</w:t>
      </w:r>
      <w:r w:rsidR="001C6A96">
        <w:t>:</w:t>
      </w:r>
      <w:r w:rsidR="00173141">
        <w:t xml:space="preserve"> với dữ liệu thu được thì các tác giả sẽ có nhiều câu nói, khảo sát này sẽ giúp chúng ta nhận thấy số lượng tác giả trong 50 câu nói thu được.</w:t>
      </w:r>
    </w:p>
    <w:p w14:paraId="0EFBC211" w14:textId="77777777" w:rsidR="001C6A96" w:rsidRDefault="001C6A96" w:rsidP="001C6A96">
      <w:pPr>
        <w:pStyle w:val="Nidungvnbn"/>
        <w:keepNext/>
        <w:ind w:left="1800" w:firstLine="0"/>
      </w:pPr>
      <w:r>
        <w:rPr>
          <w:noProof/>
        </w:rPr>
        <w:drawing>
          <wp:inline distT="0" distB="0" distL="0" distR="0" wp14:anchorId="10765DC4" wp14:editId="531EC3B3">
            <wp:extent cx="2057400" cy="6985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57400" cy="698500"/>
                    </a:xfrm>
                    <a:prstGeom prst="rect">
                      <a:avLst/>
                    </a:prstGeom>
                    <a:noFill/>
                  </pic:spPr>
                </pic:pic>
              </a:graphicData>
            </a:graphic>
          </wp:inline>
        </w:drawing>
      </w:r>
    </w:p>
    <w:p w14:paraId="1C61B392" w14:textId="76369FF9" w:rsidR="001C6A96" w:rsidRPr="001C6A96" w:rsidRDefault="001C6A96" w:rsidP="00392EDF">
      <w:pPr>
        <w:pStyle w:val="Caption"/>
        <w:ind w:left="1080" w:firstLine="720"/>
        <w:jc w:val="both"/>
        <w:rPr>
          <w:sz w:val="22"/>
          <w:szCs w:val="22"/>
        </w:rPr>
      </w:pPr>
      <w:bookmarkStart w:id="34" w:name="_Toc99998209"/>
      <w:r w:rsidRPr="001C6A96">
        <w:rPr>
          <w:sz w:val="22"/>
          <w:szCs w:val="22"/>
        </w:rPr>
        <w:t xml:space="preserve">Ảnh </w:t>
      </w:r>
      <w:r w:rsidRPr="001C6A96">
        <w:rPr>
          <w:sz w:val="22"/>
          <w:szCs w:val="22"/>
        </w:rPr>
        <w:fldChar w:fldCharType="begin"/>
      </w:r>
      <w:r w:rsidRPr="001C6A96">
        <w:rPr>
          <w:sz w:val="22"/>
          <w:szCs w:val="22"/>
        </w:rPr>
        <w:instrText xml:space="preserve"> SEQ Ảnh \* ARABIC </w:instrText>
      </w:r>
      <w:r w:rsidRPr="001C6A96">
        <w:rPr>
          <w:sz w:val="22"/>
          <w:szCs w:val="22"/>
        </w:rPr>
        <w:fldChar w:fldCharType="separate"/>
      </w:r>
      <w:r w:rsidRPr="001C6A96">
        <w:rPr>
          <w:noProof/>
          <w:sz w:val="22"/>
          <w:szCs w:val="22"/>
        </w:rPr>
        <w:t>19</w:t>
      </w:r>
      <w:r w:rsidRPr="001C6A96">
        <w:rPr>
          <w:sz w:val="22"/>
          <w:szCs w:val="22"/>
        </w:rPr>
        <w:fldChar w:fldCharType="end"/>
      </w:r>
      <w:r>
        <w:rPr>
          <w:sz w:val="22"/>
          <w:szCs w:val="22"/>
        </w:rPr>
        <w:t xml:space="preserve"> Số lượng tác giả trong df</w:t>
      </w:r>
      <w:bookmarkEnd w:id="34"/>
    </w:p>
    <w:p w14:paraId="075DD463" w14:textId="77777777" w:rsidR="00F94941" w:rsidRDefault="00F94941" w:rsidP="00F94941">
      <w:pPr>
        <w:pStyle w:val="Nidungvnbn"/>
        <w:rPr>
          <w:b/>
          <w:i/>
        </w:rPr>
      </w:pPr>
    </w:p>
    <w:p w14:paraId="4D6B9535" w14:textId="2C8F5B2F" w:rsidR="00FD018D" w:rsidRPr="00FD018D" w:rsidRDefault="00FD018D" w:rsidP="00FD018D">
      <w:pPr>
        <w:pStyle w:val="Tiumccp2"/>
        <w:rPr>
          <w:i w:val="0"/>
          <w:iCs/>
        </w:rPr>
      </w:pPr>
      <w:bookmarkStart w:id="35" w:name="_Toc99998356"/>
      <w:r w:rsidRPr="00FD018D">
        <w:rPr>
          <w:i w:val="0"/>
          <w:iCs/>
        </w:rPr>
        <w:t>2.2.3</w:t>
      </w:r>
      <w:r>
        <w:rPr>
          <w:i w:val="0"/>
          <w:iCs/>
        </w:rPr>
        <w:t xml:space="preserve"> Đánh giá</w:t>
      </w:r>
      <w:bookmarkEnd w:id="35"/>
    </w:p>
    <w:p w14:paraId="041DA670" w14:textId="3152A67D" w:rsidR="00FD018D" w:rsidRDefault="00A35822" w:rsidP="00A35822">
      <w:pPr>
        <w:pStyle w:val="Nidungvnbn"/>
        <w:numPr>
          <w:ilvl w:val="0"/>
          <w:numId w:val="39"/>
        </w:numPr>
      </w:pPr>
      <w:r>
        <w:t>Nhìn chung thì bước này sẽ giúp người xử lý hiểu hơn về dữ liệu mà thu được sẽ giúp định hướng mục đích dùng dữ liệu vào các ứng dụng khác nhau. Bằng việc vận dụng thư viện pandas sẽ giúp dễ dàng hoàn thành hơn</w:t>
      </w:r>
      <w:r w:rsidR="00943F82">
        <w:t>.</w:t>
      </w:r>
    </w:p>
    <w:p w14:paraId="4AC9C8B9" w14:textId="7E1B932E" w:rsidR="0062780F" w:rsidRDefault="0062780F" w:rsidP="00A35822">
      <w:pPr>
        <w:pStyle w:val="Nidungvnbn"/>
        <w:numPr>
          <w:ilvl w:val="0"/>
          <w:numId w:val="39"/>
        </w:numPr>
      </w:pPr>
      <w:r>
        <w:t>Giúp giảm tải những dữ liệu cần xử lý bằng cách biện pháp gom nhóm.</w:t>
      </w:r>
    </w:p>
    <w:p w14:paraId="3903FCF4" w14:textId="690BF162" w:rsidR="00943F82" w:rsidRDefault="00943F82" w:rsidP="00943F82">
      <w:pPr>
        <w:pStyle w:val="Nidungvnbn"/>
      </w:pPr>
    </w:p>
    <w:p w14:paraId="0A382727" w14:textId="2742C1E3" w:rsidR="00943F82" w:rsidRDefault="00943F82" w:rsidP="00943F82">
      <w:pPr>
        <w:pStyle w:val="Nidungvnbn"/>
      </w:pPr>
    </w:p>
    <w:p w14:paraId="4714D637" w14:textId="056AD107" w:rsidR="00943F82" w:rsidRDefault="00943F82" w:rsidP="00943F82">
      <w:pPr>
        <w:pStyle w:val="Nidungvnbn"/>
      </w:pPr>
    </w:p>
    <w:p w14:paraId="6DE1B33C" w14:textId="06A5FFC2" w:rsidR="00943F82" w:rsidRDefault="00943F82" w:rsidP="00943F82">
      <w:pPr>
        <w:pStyle w:val="Nidungvnbn"/>
      </w:pPr>
    </w:p>
    <w:p w14:paraId="29516BCD" w14:textId="33A16566" w:rsidR="00943F82" w:rsidRDefault="00943F82" w:rsidP="00943F82">
      <w:pPr>
        <w:pStyle w:val="Nidungvnbn"/>
      </w:pPr>
    </w:p>
    <w:p w14:paraId="51BBD04C" w14:textId="2D32D013" w:rsidR="00943F82" w:rsidRDefault="00943F82" w:rsidP="00943F82">
      <w:pPr>
        <w:pStyle w:val="Nidungvnbn"/>
      </w:pPr>
    </w:p>
    <w:p w14:paraId="116521ED" w14:textId="6FD33D56" w:rsidR="00943F82" w:rsidRDefault="00943F82" w:rsidP="00943F82">
      <w:pPr>
        <w:pStyle w:val="Nidungvnbn"/>
      </w:pPr>
    </w:p>
    <w:p w14:paraId="15E50DF2" w14:textId="0F54C094" w:rsidR="00943F82" w:rsidRDefault="00943F82" w:rsidP="00943F82">
      <w:pPr>
        <w:pStyle w:val="Nidungvnbn"/>
      </w:pPr>
    </w:p>
    <w:p w14:paraId="416CA211" w14:textId="7F9237C5" w:rsidR="00943F82" w:rsidRDefault="00943F82" w:rsidP="00943F82">
      <w:pPr>
        <w:pStyle w:val="Nidungvnbn"/>
      </w:pPr>
    </w:p>
    <w:p w14:paraId="2772795A" w14:textId="6DA6440A" w:rsidR="00943F82" w:rsidRDefault="00943F82" w:rsidP="00943F82">
      <w:pPr>
        <w:pStyle w:val="Nidungvnbn"/>
      </w:pPr>
    </w:p>
    <w:p w14:paraId="1E8D2560" w14:textId="27DFA387" w:rsidR="00943F82" w:rsidRDefault="00943F82" w:rsidP="00943F82">
      <w:pPr>
        <w:pStyle w:val="Nidungvnbn"/>
      </w:pPr>
    </w:p>
    <w:p w14:paraId="499128BE" w14:textId="60D4CB6D" w:rsidR="00943F82" w:rsidRDefault="00943F82" w:rsidP="00943F82">
      <w:pPr>
        <w:pStyle w:val="Nidungvnbn"/>
      </w:pPr>
    </w:p>
    <w:p w14:paraId="5E8CFC99" w14:textId="61C357EA" w:rsidR="00943F82" w:rsidRDefault="00943F82" w:rsidP="00943F82">
      <w:pPr>
        <w:pStyle w:val="Nidungvnbn"/>
      </w:pPr>
    </w:p>
    <w:p w14:paraId="1E10A026" w14:textId="7EDC9A1B" w:rsidR="00943F82" w:rsidRDefault="00943F82" w:rsidP="00943F82">
      <w:pPr>
        <w:pStyle w:val="Nidungvnbn"/>
      </w:pPr>
    </w:p>
    <w:p w14:paraId="701108DF" w14:textId="77777777" w:rsidR="00943F82" w:rsidRDefault="00943F82" w:rsidP="00943F82">
      <w:pPr>
        <w:pStyle w:val="Nidungvnbn"/>
      </w:pPr>
    </w:p>
    <w:p w14:paraId="5A4FA9D6" w14:textId="549B7CA2" w:rsidR="00943F82" w:rsidRDefault="00943F82" w:rsidP="00943F82">
      <w:pPr>
        <w:pStyle w:val="Chng"/>
      </w:pPr>
      <w:bookmarkStart w:id="36" w:name="_Toc99998357"/>
      <w:r>
        <w:t>TÀI LIỆU THAM KHẢO</w:t>
      </w:r>
      <w:bookmarkEnd w:id="36"/>
    </w:p>
    <w:p w14:paraId="06E2D539" w14:textId="4D80C5A8" w:rsidR="008A62C6" w:rsidRDefault="008A62C6" w:rsidP="008A62C6">
      <w:pPr>
        <w:pStyle w:val="Nidungvnbn"/>
        <w:ind w:firstLine="0"/>
      </w:pPr>
      <w:r>
        <w:t>[1]</w:t>
      </w:r>
      <w:r w:rsidR="00192576">
        <w:tab/>
      </w:r>
      <w:hyperlink r:id="rId32" w:history="1">
        <w:r w:rsidR="00192576" w:rsidRPr="00CF3FC6">
          <w:rPr>
            <w:rStyle w:val="Hyperlink"/>
          </w:rPr>
          <w:t>https://www.selenium.dev/documentation/</w:t>
        </w:r>
      </w:hyperlink>
    </w:p>
    <w:p w14:paraId="30DE7A82" w14:textId="5C47376F" w:rsidR="008A62C6" w:rsidRDefault="008A62C6" w:rsidP="008A62C6">
      <w:pPr>
        <w:pStyle w:val="Nidungvnbn"/>
        <w:ind w:firstLine="0"/>
      </w:pPr>
      <w:r>
        <w:t>[</w:t>
      </w:r>
      <w:r>
        <w:t>2</w:t>
      </w:r>
      <w:r>
        <w:t>]</w:t>
      </w:r>
      <w:r w:rsidR="006A481D">
        <w:tab/>
      </w:r>
      <w:hyperlink r:id="rId33" w:history="1">
        <w:r w:rsidR="008A2A10" w:rsidRPr="00CF3FC6">
          <w:rPr>
            <w:rStyle w:val="Hyperlink"/>
          </w:rPr>
          <w:t>https://www.analyticsvidhya.com/blog/2020/08/web-scraping-selenium-with-python/</w:t>
        </w:r>
      </w:hyperlink>
    </w:p>
    <w:p w14:paraId="344B3F88" w14:textId="2F75F803" w:rsidR="008A62C6" w:rsidRDefault="008A62C6" w:rsidP="008A62C6">
      <w:pPr>
        <w:pStyle w:val="Nidungvnbn"/>
        <w:ind w:firstLine="0"/>
      </w:pPr>
      <w:r>
        <w:t>[</w:t>
      </w:r>
      <w:r>
        <w:t>3</w:t>
      </w:r>
      <w:r>
        <w:t>]</w:t>
      </w:r>
      <w:r w:rsidR="008A2A10">
        <w:tab/>
      </w:r>
      <w:hyperlink r:id="rId34" w:history="1">
        <w:r w:rsidR="00172BB0" w:rsidRPr="00CF3FC6">
          <w:rPr>
            <w:rStyle w:val="Hyperlink"/>
          </w:rPr>
          <w:t>https://bigdatauni.com/tin-tuc/cac-phuong-phap-imputation-don-gian-cho-missing-values.html</w:t>
        </w:r>
      </w:hyperlink>
    </w:p>
    <w:p w14:paraId="4E7BFD2A" w14:textId="7C940DB2" w:rsidR="008A62C6" w:rsidRDefault="008A62C6" w:rsidP="008A62C6">
      <w:pPr>
        <w:pStyle w:val="Nidungvnbn"/>
        <w:ind w:firstLine="0"/>
      </w:pPr>
      <w:r>
        <w:t>[</w:t>
      </w:r>
      <w:r>
        <w:t>4</w:t>
      </w:r>
      <w:r>
        <w:t>]</w:t>
      </w:r>
      <w:r w:rsidR="006A481D">
        <w:tab/>
      </w:r>
      <w:hyperlink r:id="rId35" w:history="1">
        <w:r w:rsidR="006A481D" w:rsidRPr="00CF3FC6">
          <w:rPr>
            <w:rStyle w:val="Hyperlink"/>
          </w:rPr>
          <w:t>https://pandas.pydata.org/docs/reference/frame.html</w:t>
        </w:r>
      </w:hyperlink>
    </w:p>
    <w:p w14:paraId="069E11B6" w14:textId="3CDFFF0E" w:rsidR="008A62C6" w:rsidRDefault="008A62C6" w:rsidP="008A62C6">
      <w:pPr>
        <w:pStyle w:val="Nidungvnbn"/>
        <w:ind w:firstLine="0"/>
      </w:pPr>
      <w:r>
        <w:t>[</w:t>
      </w:r>
      <w:r>
        <w:t>5</w:t>
      </w:r>
      <w:r>
        <w:t>]</w:t>
      </w:r>
      <w:r w:rsidR="00172BB0">
        <w:tab/>
      </w:r>
      <w:hyperlink r:id="rId36" w:history="1">
        <w:r w:rsidR="00172BB0" w:rsidRPr="00CF3FC6">
          <w:rPr>
            <w:rStyle w:val="Hyperlink"/>
          </w:rPr>
          <w:t>https://www.sisense.com/glossary/data-exploration/</w:t>
        </w:r>
      </w:hyperlink>
    </w:p>
    <w:p w14:paraId="33DE2074" w14:textId="6AFEB292" w:rsidR="008A62C6" w:rsidRDefault="008A62C6" w:rsidP="008A62C6">
      <w:pPr>
        <w:pStyle w:val="Nidungvnbn"/>
        <w:ind w:firstLine="0"/>
      </w:pPr>
    </w:p>
    <w:p w14:paraId="5B8647D4" w14:textId="77777777" w:rsidR="008A62C6" w:rsidRDefault="008A62C6" w:rsidP="008A62C6">
      <w:pPr>
        <w:pStyle w:val="Nidungvnbn"/>
        <w:ind w:firstLine="0"/>
      </w:pPr>
    </w:p>
    <w:p w14:paraId="4F22C65F" w14:textId="77777777" w:rsidR="00FD018D" w:rsidRPr="005C5CE4" w:rsidRDefault="00FD018D" w:rsidP="00000005">
      <w:pPr>
        <w:pStyle w:val="Nidungvnbn"/>
      </w:pPr>
    </w:p>
    <w:sectPr w:rsidR="00FD018D" w:rsidRPr="005C5CE4" w:rsidSect="00DB7595">
      <w:headerReference w:type="default" r:id="rId37"/>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7F51D8" w14:textId="77777777" w:rsidR="00B83727" w:rsidRDefault="00B83727" w:rsidP="00453AB1">
      <w:r>
        <w:separator/>
      </w:r>
    </w:p>
  </w:endnote>
  <w:endnote w:type="continuationSeparator" w:id="0">
    <w:p w14:paraId="46B98EF8" w14:textId="77777777" w:rsidR="00B83727" w:rsidRDefault="00B83727"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26CF0" w14:textId="77777777" w:rsidR="00B83727" w:rsidRDefault="00B83727" w:rsidP="00453AB1">
      <w:r>
        <w:separator/>
      </w:r>
    </w:p>
  </w:footnote>
  <w:footnote w:type="continuationSeparator" w:id="0">
    <w:p w14:paraId="22D117AD" w14:textId="77777777" w:rsidR="00B83727" w:rsidRDefault="00B83727"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C7F67" w14:textId="77777777" w:rsidR="00EF1585" w:rsidRDefault="00EF1585">
    <w:pPr>
      <w:pStyle w:val="Header"/>
      <w:jc w:val="center"/>
    </w:pPr>
  </w:p>
  <w:p w14:paraId="07703EA1" w14:textId="77777777" w:rsidR="00EF1585" w:rsidRDefault="00EF15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DB1F2" w14:textId="77777777" w:rsidR="008763D6" w:rsidRDefault="008763D6">
    <w:pPr>
      <w:pStyle w:val="Header"/>
      <w:jc w:val="center"/>
    </w:pPr>
  </w:p>
  <w:p w14:paraId="634071A5" w14:textId="77777777" w:rsidR="008763D6" w:rsidRDefault="008763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66C25F47" w14:textId="77777777" w:rsidR="00EF1585" w:rsidRDefault="00EF1585">
        <w:pPr>
          <w:pStyle w:val="Header"/>
          <w:jc w:val="center"/>
        </w:pPr>
        <w:r>
          <w:fldChar w:fldCharType="begin"/>
        </w:r>
        <w:r>
          <w:instrText xml:space="preserve"> PAGE   \* MERGEFORMAT </w:instrText>
        </w:r>
        <w:r>
          <w:fldChar w:fldCharType="separate"/>
        </w:r>
        <w:r w:rsidR="00135A47">
          <w:rPr>
            <w:noProof/>
          </w:rPr>
          <w:t>iv</w:t>
        </w:r>
        <w:r>
          <w:rPr>
            <w:noProof/>
          </w:rPr>
          <w:fldChar w:fldCharType="end"/>
        </w:r>
      </w:p>
    </w:sdtContent>
  </w:sdt>
  <w:p w14:paraId="49CE1D67" w14:textId="77777777" w:rsidR="00EF1585" w:rsidRDefault="00EF15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6B877C15" w14:textId="77777777" w:rsidR="00EF1585" w:rsidRDefault="00EF1585">
        <w:pPr>
          <w:pStyle w:val="Header"/>
          <w:jc w:val="center"/>
        </w:pPr>
        <w:r>
          <w:fldChar w:fldCharType="begin"/>
        </w:r>
        <w:r>
          <w:instrText xml:space="preserve"> PAGE   \* MERGEFORMAT </w:instrText>
        </w:r>
        <w:r>
          <w:fldChar w:fldCharType="separate"/>
        </w:r>
        <w:r w:rsidR="00135A47">
          <w:rPr>
            <w:noProof/>
          </w:rPr>
          <w:t>9</w:t>
        </w:r>
        <w:r>
          <w:rPr>
            <w:noProof/>
          </w:rPr>
          <w:fldChar w:fldCharType="end"/>
        </w:r>
      </w:p>
    </w:sdtContent>
  </w:sdt>
  <w:p w14:paraId="47B01CA1" w14:textId="77777777" w:rsidR="00EF1585" w:rsidRDefault="00EF15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A75A4"/>
    <w:multiLevelType w:val="hybridMultilevel"/>
    <w:tmpl w:val="BC0006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8E1522"/>
    <w:multiLevelType w:val="hybridMultilevel"/>
    <w:tmpl w:val="01A2237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74B73B5"/>
    <w:multiLevelType w:val="hybridMultilevel"/>
    <w:tmpl w:val="9F7E1C82"/>
    <w:lvl w:ilvl="0" w:tplc="314A521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7796699"/>
    <w:multiLevelType w:val="hybridMultilevel"/>
    <w:tmpl w:val="765C4CB2"/>
    <w:lvl w:ilvl="0" w:tplc="101A175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313AE5"/>
    <w:multiLevelType w:val="hybridMultilevel"/>
    <w:tmpl w:val="48A2D66C"/>
    <w:lvl w:ilvl="0" w:tplc="22240CB2">
      <w:start w:val="1"/>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0CCC2261"/>
    <w:multiLevelType w:val="hybridMultilevel"/>
    <w:tmpl w:val="D5943A78"/>
    <w:lvl w:ilvl="0" w:tplc="2C04E9DE">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3777E37"/>
    <w:multiLevelType w:val="hybridMultilevel"/>
    <w:tmpl w:val="CBDEA7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67C3E21"/>
    <w:multiLevelType w:val="hybridMultilevel"/>
    <w:tmpl w:val="9676CA86"/>
    <w:lvl w:ilvl="0" w:tplc="101A175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18434C"/>
    <w:multiLevelType w:val="hybridMultilevel"/>
    <w:tmpl w:val="0D5AB7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68738B"/>
    <w:multiLevelType w:val="hybridMultilevel"/>
    <w:tmpl w:val="D0E4385C"/>
    <w:lvl w:ilvl="0" w:tplc="101A175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8600DD"/>
    <w:multiLevelType w:val="hybridMultilevel"/>
    <w:tmpl w:val="B0B24C1E"/>
    <w:lvl w:ilvl="0" w:tplc="E0BE60E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FA76679"/>
    <w:multiLevelType w:val="hybridMultilevel"/>
    <w:tmpl w:val="ED4637B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31EE3AD4"/>
    <w:multiLevelType w:val="hybridMultilevel"/>
    <w:tmpl w:val="50D451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22746F7"/>
    <w:multiLevelType w:val="hybridMultilevel"/>
    <w:tmpl w:val="4FBE8344"/>
    <w:lvl w:ilvl="0" w:tplc="101A175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417BF1"/>
    <w:multiLevelType w:val="hybridMultilevel"/>
    <w:tmpl w:val="2F346712"/>
    <w:lvl w:ilvl="0" w:tplc="101A175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921A06"/>
    <w:multiLevelType w:val="hybridMultilevel"/>
    <w:tmpl w:val="FDA2F66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3FBE0A40"/>
    <w:multiLevelType w:val="hybridMultilevel"/>
    <w:tmpl w:val="F49454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9871574"/>
    <w:multiLevelType w:val="multilevel"/>
    <w:tmpl w:val="00F64F16"/>
    <w:lvl w:ilvl="0">
      <w:start w:val="2"/>
      <w:numFmt w:val="decimal"/>
      <w:lvlText w:val="%1"/>
      <w:lvlJc w:val="left"/>
      <w:pPr>
        <w:ind w:left="560" w:hanging="560"/>
      </w:pPr>
      <w:rPr>
        <w:rFonts w:hint="default"/>
      </w:rPr>
    </w:lvl>
    <w:lvl w:ilvl="1">
      <w:start w:val="1"/>
      <w:numFmt w:val="bullet"/>
      <w:lvlText w:val="-"/>
      <w:lvlJc w:val="left"/>
      <w:pPr>
        <w:ind w:left="1080" w:hanging="360"/>
      </w:pPr>
      <w:rPr>
        <w:rFonts w:ascii="Times New Roman" w:eastAsiaTheme="minorHAnsi" w:hAnsi="Times New Roman" w:cs="Times New Roman"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B6D69DA"/>
    <w:multiLevelType w:val="hybridMultilevel"/>
    <w:tmpl w:val="1C74DE62"/>
    <w:lvl w:ilvl="0" w:tplc="0C02EAA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9943F9"/>
    <w:multiLevelType w:val="hybridMultilevel"/>
    <w:tmpl w:val="A3B836F2"/>
    <w:lvl w:ilvl="0" w:tplc="8B2A6EA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EF2598"/>
    <w:multiLevelType w:val="hybridMultilevel"/>
    <w:tmpl w:val="D646FAF8"/>
    <w:lvl w:ilvl="0" w:tplc="DBCCD47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9037E65"/>
    <w:multiLevelType w:val="multilevel"/>
    <w:tmpl w:val="5D38A9A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D977E7"/>
    <w:multiLevelType w:val="multilevel"/>
    <w:tmpl w:val="41A26EE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286030B"/>
    <w:multiLevelType w:val="hybridMultilevel"/>
    <w:tmpl w:val="8CFAF374"/>
    <w:lvl w:ilvl="0" w:tplc="042A000F">
      <w:start w:val="1"/>
      <w:numFmt w:val="decimal"/>
      <w:lvlText w:val="%1."/>
      <w:lvlJc w:val="left"/>
      <w:pPr>
        <w:ind w:left="720" w:hanging="360"/>
      </w:pPr>
      <w:rPr>
        <w:rFonts w:hint="default"/>
      </w:rPr>
    </w:lvl>
    <w:lvl w:ilvl="1" w:tplc="042A0001">
      <w:start w:val="1"/>
      <w:numFmt w:val="bullet"/>
      <w:lvlText w:val=""/>
      <w:lvlJc w:val="left"/>
      <w:pPr>
        <w:ind w:left="1440" w:hanging="360"/>
      </w:pPr>
      <w:rPr>
        <w:rFonts w:ascii="Symbol" w:hAnsi="Symbol"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D02228"/>
    <w:multiLevelType w:val="hybridMultilevel"/>
    <w:tmpl w:val="1F706A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AB60A98"/>
    <w:multiLevelType w:val="hybridMultilevel"/>
    <w:tmpl w:val="1BD04A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DB17155"/>
    <w:multiLevelType w:val="hybridMultilevel"/>
    <w:tmpl w:val="2050DF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DE535DE"/>
    <w:multiLevelType w:val="hybridMultilevel"/>
    <w:tmpl w:val="6B669F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1675B01"/>
    <w:multiLevelType w:val="multilevel"/>
    <w:tmpl w:val="0A3876B0"/>
    <w:lvl w:ilvl="0">
      <w:start w:val="2"/>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3136B4B"/>
    <w:multiLevelType w:val="multilevel"/>
    <w:tmpl w:val="DA1860EE"/>
    <w:lvl w:ilvl="0">
      <w:start w:val="2"/>
      <w:numFmt w:val="decimal"/>
      <w:lvlText w:val="%1"/>
      <w:lvlJc w:val="left"/>
      <w:pPr>
        <w:ind w:left="560" w:hanging="560"/>
      </w:pPr>
      <w:rPr>
        <w:rFonts w:hint="default"/>
      </w:rPr>
    </w:lvl>
    <w:lvl w:ilvl="1">
      <w:start w:val="2"/>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4E71CC1"/>
    <w:multiLevelType w:val="hybridMultilevel"/>
    <w:tmpl w:val="00A074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8F93002"/>
    <w:multiLevelType w:val="hybridMultilevel"/>
    <w:tmpl w:val="EBDACE28"/>
    <w:lvl w:ilvl="0" w:tplc="DA28CC6C">
      <w:start w:val="1"/>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1"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6"/>
  </w:num>
  <w:num w:numId="3">
    <w:abstractNumId w:val="31"/>
  </w:num>
  <w:num w:numId="4">
    <w:abstractNumId w:val="42"/>
  </w:num>
  <w:num w:numId="5">
    <w:abstractNumId w:val="1"/>
  </w:num>
  <w:num w:numId="6">
    <w:abstractNumId w:val="12"/>
  </w:num>
  <w:num w:numId="7">
    <w:abstractNumId w:val="28"/>
  </w:num>
  <w:num w:numId="8">
    <w:abstractNumId w:val="37"/>
  </w:num>
  <w:num w:numId="9">
    <w:abstractNumId w:val="4"/>
  </w:num>
  <w:num w:numId="10">
    <w:abstractNumId w:val="18"/>
  </w:num>
  <w:num w:numId="11">
    <w:abstractNumId w:val="41"/>
  </w:num>
  <w:num w:numId="12">
    <w:abstractNumId w:val="21"/>
  </w:num>
  <w:num w:numId="13">
    <w:abstractNumId w:val="33"/>
  </w:num>
  <w:num w:numId="14">
    <w:abstractNumId w:val="0"/>
  </w:num>
  <w:num w:numId="15">
    <w:abstractNumId w:val="11"/>
  </w:num>
  <w:num w:numId="16">
    <w:abstractNumId w:val="35"/>
  </w:num>
  <w:num w:numId="17">
    <w:abstractNumId w:val="34"/>
  </w:num>
  <w:num w:numId="18">
    <w:abstractNumId w:val="9"/>
  </w:num>
  <w:num w:numId="19">
    <w:abstractNumId w:val="39"/>
  </w:num>
  <w:num w:numId="20">
    <w:abstractNumId w:val="32"/>
  </w:num>
  <w:num w:numId="21">
    <w:abstractNumId w:val="16"/>
  </w:num>
  <w:num w:numId="22">
    <w:abstractNumId w:val="30"/>
  </w:num>
  <w:num w:numId="23">
    <w:abstractNumId w:val="23"/>
  </w:num>
  <w:num w:numId="24">
    <w:abstractNumId w:val="2"/>
  </w:num>
  <w:num w:numId="25">
    <w:abstractNumId w:val="27"/>
  </w:num>
  <w:num w:numId="26">
    <w:abstractNumId w:val="13"/>
  </w:num>
  <w:num w:numId="27">
    <w:abstractNumId w:val="6"/>
  </w:num>
  <w:num w:numId="28">
    <w:abstractNumId w:val="17"/>
  </w:num>
  <w:num w:numId="29">
    <w:abstractNumId w:val="19"/>
  </w:num>
  <w:num w:numId="30">
    <w:abstractNumId w:val="15"/>
  </w:num>
  <w:num w:numId="31">
    <w:abstractNumId w:val="10"/>
  </w:num>
  <w:num w:numId="32">
    <w:abstractNumId w:val="20"/>
  </w:num>
  <w:num w:numId="33">
    <w:abstractNumId w:val="29"/>
  </w:num>
  <w:num w:numId="34">
    <w:abstractNumId w:val="40"/>
  </w:num>
  <w:num w:numId="35">
    <w:abstractNumId w:val="14"/>
  </w:num>
  <w:num w:numId="36">
    <w:abstractNumId w:val="7"/>
  </w:num>
  <w:num w:numId="37">
    <w:abstractNumId w:val="24"/>
  </w:num>
  <w:num w:numId="38">
    <w:abstractNumId w:val="5"/>
  </w:num>
  <w:num w:numId="39">
    <w:abstractNumId w:val="8"/>
  </w:num>
  <w:num w:numId="40">
    <w:abstractNumId w:val="25"/>
  </w:num>
  <w:num w:numId="41">
    <w:abstractNumId w:val="36"/>
  </w:num>
  <w:num w:numId="42">
    <w:abstractNumId w:val="38"/>
  </w:num>
  <w:num w:numId="4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5746"/>
    <w:rsid w:val="00000005"/>
    <w:rsid w:val="00000FCE"/>
    <w:rsid w:val="0000144F"/>
    <w:rsid w:val="000023F2"/>
    <w:rsid w:val="00010F70"/>
    <w:rsid w:val="000135A2"/>
    <w:rsid w:val="000179F3"/>
    <w:rsid w:val="00021CBB"/>
    <w:rsid w:val="00024496"/>
    <w:rsid w:val="00026B34"/>
    <w:rsid w:val="00032E54"/>
    <w:rsid w:val="00032E80"/>
    <w:rsid w:val="00033299"/>
    <w:rsid w:val="0003329F"/>
    <w:rsid w:val="000336FA"/>
    <w:rsid w:val="00034F40"/>
    <w:rsid w:val="00035AE4"/>
    <w:rsid w:val="0005442C"/>
    <w:rsid w:val="000559E5"/>
    <w:rsid w:val="0005694A"/>
    <w:rsid w:val="0005722B"/>
    <w:rsid w:val="000572BE"/>
    <w:rsid w:val="00061091"/>
    <w:rsid w:val="00061A34"/>
    <w:rsid w:val="00065D76"/>
    <w:rsid w:val="00066258"/>
    <w:rsid w:val="00070FD9"/>
    <w:rsid w:val="00081319"/>
    <w:rsid w:val="000813DD"/>
    <w:rsid w:val="000834F6"/>
    <w:rsid w:val="00083DC8"/>
    <w:rsid w:val="00083EF2"/>
    <w:rsid w:val="00086A96"/>
    <w:rsid w:val="00087F74"/>
    <w:rsid w:val="00091AB7"/>
    <w:rsid w:val="00093F04"/>
    <w:rsid w:val="000A2698"/>
    <w:rsid w:val="000B086E"/>
    <w:rsid w:val="000B0EFE"/>
    <w:rsid w:val="000B1077"/>
    <w:rsid w:val="000B1CB4"/>
    <w:rsid w:val="000C3407"/>
    <w:rsid w:val="000C395F"/>
    <w:rsid w:val="000C5DC4"/>
    <w:rsid w:val="000D0013"/>
    <w:rsid w:val="000D2640"/>
    <w:rsid w:val="000D78E3"/>
    <w:rsid w:val="000E0ED3"/>
    <w:rsid w:val="000E10D9"/>
    <w:rsid w:val="000E190A"/>
    <w:rsid w:val="000E21DE"/>
    <w:rsid w:val="000E59C8"/>
    <w:rsid w:val="000E6D1E"/>
    <w:rsid w:val="000F3098"/>
    <w:rsid w:val="000F3F74"/>
    <w:rsid w:val="000F415D"/>
    <w:rsid w:val="000F4E14"/>
    <w:rsid w:val="000F6F77"/>
    <w:rsid w:val="00101982"/>
    <w:rsid w:val="00101A66"/>
    <w:rsid w:val="00104753"/>
    <w:rsid w:val="0010701D"/>
    <w:rsid w:val="00111C5F"/>
    <w:rsid w:val="00113C95"/>
    <w:rsid w:val="0011485B"/>
    <w:rsid w:val="00114B54"/>
    <w:rsid w:val="00123B2E"/>
    <w:rsid w:val="00132374"/>
    <w:rsid w:val="001332F1"/>
    <w:rsid w:val="0013590D"/>
    <w:rsid w:val="00135A47"/>
    <w:rsid w:val="00137133"/>
    <w:rsid w:val="00143EBB"/>
    <w:rsid w:val="00143F6A"/>
    <w:rsid w:val="00145E18"/>
    <w:rsid w:val="00146695"/>
    <w:rsid w:val="00146885"/>
    <w:rsid w:val="001510AF"/>
    <w:rsid w:val="00151A38"/>
    <w:rsid w:val="00153376"/>
    <w:rsid w:val="00153455"/>
    <w:rsid w:val="001547AC"/>
    <w:rsid w:val="0015608B"/>
    <w:rsid w:val="001561CB"/>
    <w:rsid w:val="001574B7"/>
    <w:rsid w:val="001575EA"/>
    <w:rsid w:val="00164994"/>
    <w:rsid w:val="00165274"/>
    <w:rsid w:val="00165AF8"/>
    <w:rsid w:val="001668E4"/>
    <w:rsid w:val="0016735D"/>
    <w:rsid w:val="00167648"/>
    <w:rsid w:val="00170BE4"/>
    <w:rsid w:val="0017153B"/>
    <w:rsid w:val="00172BB0"/>
    <w:rsid w:val="00173141"/>
    <w:rsid w:val="00173F40"/>
    <w:rsid w:val="0017778B"/>
    <w:rsid w:val="00181B83"/>
    <w:rsid w:val="001823AE"/>
    <w:rsid w:val="0018325A"/>
    <w:rsid w:val="001863CA"/>
    <w:rsid w:val="00187B07"/>
    <w:rsid w:val="00190A2C"/>
    <w:rsid w:val="00192576"/>
    <w:rsid w:val="001932AA"/>
    <w:rsid w:val="0019332E"/>
    <w:rsid w:val="00193AED"/>
    <w:rsid w:val="00193BAB"/>
    <w:rsid w:val="001950AC"/>
    <w:rsid w:val="00197B60"/>
    <w:rsid w:val="001A4B52"/>
    <w:rsid w:val="001B1C76"/>
    <w:rsid w:val="001B1E37"/>
    <w:rsid w:val="001B2881"/>
    <w:rsid w:val="001B533C"/>
    <w:rsid w:val="001B6E9D"/>
    <w:rsid w:val="001B78A8"/>
    <w:rsid w:val="001B7CCC"/>
    <w:rsid w:val="001C6A96"/>
    <w:rsid w:val="001D33AC"/>
    <w:rsid w:val="001D5815"/>
    <w:rsid w:val="001D745F"/>
    <w:rsid w:val="001E1D87"/>
    <w:rsid w:val="001E503F"/>
    <w:rsid w:val="001E7E38"/>
    <w:rsid w:val="001F08C3"/>
    <w:rsid w:val="001F0FBB"/>
    <w:rsid w:val="001F1283"/>
    <w:rsid w:val="001F2EFA"/>
    <w:rsid w:val="001F35A5"/>
    <w:rsid w:val="001F4F34"/>
    <w:rsid w:val="0020481F"/>
    <w:rsid w:val="00204EBD"/>
    <w:rsid w:val="00207DC2"/>
    <w:rsid w:val="00214132"/>
    <w:rsid w:val="00222092"/>
    <w:rsid w:val="00223AC8"/>
    <w:rsid w:val="002244D3"/>
    <w:rsid w:val="002257CB"/>
    <w:rsid w:val="00226C4D"/>
    <w:rsid w:val="002272EE"/>
    <w:rsid w:val="00233AC9"/>
    <w:rsid w:val="00235AE4"/>
    <w:rsid w:val="002404E2"/>
    <w:rsid w:val="002412C7"/>
    <w:rsid w:val="0024449C"/>
    <w:rsid w:val="00245FF9"/>
    <w:rsid w:val="002473B7"/>
    <w:rsid w:val="002504FB"/>
    <w:rsid w:val="00250676"/>
    <w:rsid w:val="00252F26"/>
    <w:rsid w:val="0026185F"/>
    <w:rsid w:val="002641E4"/>
    <w:rsid w:val="00266E76"/>
    <w:rsid w:val="00267AE7"/>
    <w:rsid w:val="00267EC4"/>
    <w:rsid w:val="0027015B"/>
    <w:rsid w:val="00271653"/>
    <w:rsid w:val="00276F30"/>
    <w:rsid w:val="00277D10"/>
    <w:rsid w:val="00277D84"/>
    <w:rsid w:val="00277F15"/>
    <w:rsid w:val="0028194B"/>
    <w:rsid w:val="00281CF0"/>
    <w:rsid w:val="00281DCC"/>
    <w:rsid w:val="00281F89"/>
    <w:rsid w:val="00283071"/>
    <w:rsid w:val="00283B8C"/>
    <w:rsid w:val="00285CF1"/>
    <w:rsid w:val="00287592"/>
    <w:rsid w:val="00291721"/>
    <w:rsid w:val="00292FEF"/>
    <w:rsid w:val="002935E2"/>
    <w:rsid w:val="002958FE"/>
    <w:rsid w:val="002A000A"/>
    <w:rsid w:val="002A0723"/>
    <w:rsid w:val="002A21ED"/>
    <w:rsid w:val="002A5751"/>
    <w:rsid w:val="002A5893"/>
    <w:rsid w:val="002A5BE3"/>
    <w:rsid w:val="002A68A7"/>
    <w:rsid w:val="002A6BDC"/>
    <w:rsid w:val="002B08DB"/>
    <w:rsid w:val="002B165E"/>
    <w:rsid w:val="002B2FE7"/>
    <w:rsid w:val="002B7532"/>
    <w:rsid w:val="002C791E"/>
    <w:rsid w:val="002D00AC"/>
    <w:rsid w:val="002D4629"/>
    <w:rsid w:val="002D61C8"/>
    <w:rsid w:val="002D796D"/>
    <w:rsid w:val="002E03D6"/>
    <w:rsid w:val="002E6A52"/>
    <w:rsid w:val="002E7115"/>
    <w:rsid w:val="002F01EC"/>
    <w:rsid w:val="002F13D0"/>
    <w:rsid w:val="002F598F"/>
    <w:rsid w:val="002F7148"/>
    <w:rsid w:val="00300B84"/>
    <w:rsid w:val="00305A2D"/>
    <w:rsid w:val="003106CD"/>
    <w:rsid w:val="00312A53"/>
    <w:rsid w:val="00314672"/>
    <w:rsid w:val="00315DDB"/>
    <w:rsid w:val="003218FF"/>
    <w:rsid w:val="003246B6"/>
    <w:rsid w:val="00324891"/>
    <w:rsid w:val="00324972"/>
    <w:rsid w:val="0032693F"/>
    <w:rsid w:val="0033116A"/>
    <w:rsid w:val="003352F1"/>
    <w:rsid w:val="00335744"/>
    <w:rsid w:val="003358F0"/>
    <w:rsid w:val="00337D02"/>
    <w:rsid w:val="00340AD9"/>
    <w:rsid w:val="00344F9F"/>
    <w:rsid w:val="0034600E"/>
    <w:rsid w:val="0035161D"/>
    <w:rsid w:val="00354A6D"/>
    <w:rsid w:val="00361E61"/>
    <w:rsid w:val="00366C1D"/>
    <w:rsid w:val="00367300"/>
    <w:rsid w:val="00370CEA"/>
    <w:rsid w:val="00380534"/>
    <w:rsid w:val="0038271A"/>
    <w:rsid w:val="00382E44"/>
    <w:rsid w:val="00382F69"/>
    <w:rsid w:val="00384FBA"/>
    <w:rsid w:val="00392EDF"/>
    <w:rsid w:val="00395A6B"/>
    <w:rsid w:val="00397AF2"/>
    <w:rsid w:val="003A0132"/>
    <w:rsid w:val="003A1C24"/>
    <w:rsid w:val="003A42DE"/>
    <w:rsid w:val="003A49B6"/>
    <w:rsid w:val="003A564D"/>
    <w:rsid w:val="003A59BA"/>
    <w:rsid w:val="003A5FC9"/>
    <w:rsid w:val="003A613F"/>
    <w:rsid w:val="003B1EDD"/>
    <w:rsid w:val="003B3154"/>
    <w:rsid w:val="003B57AB"/>
    <w:rsid w:val="003B7648"/>
    <w:rsid w:val="003C0F91"/>
    <w:rsid w:val="003C3047"/>
    <w:rsid w:val="003C3305"/>
    <w:rsid w:val="003C3A14"/>
    <w:rsid w:val="003C40EF"/>
    <w:rsid w:val="003C52D8"/>
    <w:rsid w:val="003C5F29"/>
    <w:rsid w:val="003C65D1"/>
    <w:rsid w:val="003C67FA"/>
    <w:rsid w:val="003C6C32"/>
    <w:rsid w:val="003C7015"/>
    <w:rsid w:val="003C7703"/>
    <w:rsid w:val="003D5569"/>
    <w:rsid w:val="003D6754"/>
    <w:rsid w:val="003E04F3"/>
    <w:rsid w:val="003E10DD"/>
    <w:rsid w:val="003E791A"/>
    <w:rsid w:val="003F15F0"/>
    <w:rsid w:val="003F1888"/>
    <w:rsid w:val="003F6AC0"/>
    <w:rsid w:val="003F7E04"/>
    <w:rsid w:val="0040095D"/>
    <w:rsid w:val="004038E3"/>
    <w:rsid w:val="00403A0F"/>
    <w:rsid w:val="00405AF9"/>
    <w:rsid w:val="0041372B"/>
    <w:rsid w:val="00413879"/>
    <w:rsid w:val="00414764"/>
    <w:rsid w:val="00414824"/>
    <w:rsid w:val="00414CFA"/>
    <w:rsid w:val="00417209"/>
    <w:rsid w:val="00417F6D"/>
    <w:rsid w:val="004223BB"/>
    <w:rsid w:val="0042316C"/>
    <w:rsid w:val="00423944"/>
    <w:rsid w:val="00424FAB"/>
    <w:rsid w:val="004277B3"/>
    <w:rsid w:val="0043464C"/>
    <w:rsid w:val="00436C5B"/>
    <w:rsid w:val="00437C8D"/>
    <w:rsid w:val="00440A76"/>
    <w:rsid w:val="00441035"/>
    <w:rsid w:val="00441EE2"/>
    <w:rsid w:val="0044327C"/>
    <w:rsid w:val="00453AB1"/>
    <w:rsid w:val="0045460C"/>
    <w:rsid w:val="00456368"/>
    <w:rsid w:val="00456C7B"/>
    <w:rsid w:val="00456FF4"/>
    <w:rsid w:val="004571CF"/>
    <w:rsid w:val="0045737C"/>
    <w:rsid w:val="00457DB3"/>
    <w:rsid w:val="004600D2"/>
    <w:rsid w:val="00461486"/>
    <w:rsid w:val="00462EF6"/>
    <w:rsid w:val="00464D77"/>
    <w:rsid w:val="00466A94"/>
    <w:rsid w:val="00467201"/>
    <w:rsid w:val="00470839"/>
    <w:rsid w:val="00470CAE"/>
    <w:rsid w:val="004713DA"/>
    <w:rsid w:val="00473343"/>
    <w:rsid w:val="00474DA3"/>
    <w:rsid w:val="00482963"/>
    <w:rsid w:val="00483699"/>
    <w:rsid w:val="00486934"/>
    <w:rsid w:val="004907E7"/>
    <w:rsid w:val="0049360D"/>
    <w:rsid w:val="00496349"/>
    <w:rsid w:val="00497296"/>
    <w:rsid w:val="004A2F35"/>
    <w:rsid w:val="004A3E2F"/>
    <w:rsid w:val="004A7C39"/>
    <w:rsid w:val="004A7F6B"/>
    <w:rsid w:val="004B3266"/>
    <w:rsid w:val="004B521D"/>
    <w:rsid w:val="004C234F"/>
    <w:rsid w:val="004C2794"/>
    <w:rsid w:val="004C4FE3"/>
    <w:rsid w:val="004C6F44"/>
    <w:rsid w:val="004D18A4"/>
    <w:rsid w:val="004D1C94"/>
    <w:rsid w:val="004D1D72"/>
    <w:rsid w:val="004D2653"/>
    <w:rsid w:val="004D2A20"/>
    <w:rsid w:val="004E1A0E"/>
    <w:rsid w:val="004E2956"/>
    <w:rsid w:val="004E2C3E"/>
    <w:rsid w:val="004E3344"/>
    <w:rsid w:val="004E37E6"/>
    <w:rsid w:val="004E3C16"/>
    <w:rsid w:val="004F238B"/>
    <w:rsid w:val="004F7A7C"/>
    <w:rsid w:val="00502B3B"/>
    <w:rsid w:val="0050495E"/>
    <w:rsid w:val="00505F29"/>
    <w:rsid w:val="00507D1F"/>
    <w:rsid w:val="00510095"/>
    <w:rsid w:val="0051467A"/>
    <w:rsid w:val="00526CF1"/>
    <w:rsid w:val="00530410"/>
    <w:rsid w:val="005332EE"/>
    <w:rsid w:val="00533A99"/>
    <w:rsid w:val="00534E0D"/>
    <w:rsid w:val="005468EE"/>
    <w:rsid w:val="0054764A"/>
    <w:rsid w:val="005575F0"/>
    <w:rsid w:val="00565CE5"/>
    <w:rsid w:val="00566BCB"/>
    <w:rsid w:val="0057442C"/>
    <w:rsid w:val="00574748"/>
    <w:rsid w:val="0057565F"/>
    <w:rsid w:val="00577808"/>
    <w:rsid w:val="00580736"/>
    <w:rsid w:val="00582AC1"/>
    <w:rsid w:val="00583706"/>
    <w:rsid w:val="00585D92"/>
    <w:rsid w:val="0058786E"/>
    <w:rsid w:val="00587E67"/>
    <w:rsid w:val="00590F27"/>
    <w:rsid w:val="00593511"/>
    <w:rsid w:val="00593CC6"/>
    <w:rsid w:val="00594A25"/>
    <w:rsid w:val="00595656"/>
    <w:rsid w:val="005964B6"/>
    <w:rsid w:val="00597306"/>
    <w:rsid w:val="00597E08"/>
    <w:rsid w:val="005A17D1"/>
    <w:rsid w:val="005A1B05"/>
    <w:rsid w:val="005A237F"/>
    <w:rsid w:val="005A2B92"/>
    <w:rsid w:val="005A3D24"/>
    <w:rsid w:val="005A5746"/>
    <w:rsid w:val="005B6836"/>
    <w:rsid w:val="005B6D92"/>
    <w:rsid w:val="005C0381"/>
    <w:rsid w:val="005C1EA1"/>
    <w:rsid w:val="005C4973"/>
    <w:rsid w:val="005C4B82"/>
    <w:rsid w:val="005C5409"/>
    <w:rsid w:val="005C57FD"/>
    <w:rsid w:val="005C58DC"/>
    <w:rsid w:val="005C5CE4"/>
    <w:rsid w:val="005D4195"/>
    <w:rsid w:val="005D5086"/>
    <w:rsid w:val="005D5C20"/>
    <w:rsid w:val="005D73CF"/>
    <w:rsid w:val="005D7BDB"/>
    <w:rsid w:val="005E1136"/>
    <w:rsid w:val="005E341F"/>
    <w:rsid w:val="005E3B1F"/>
    <w:rsid w:val="005E4E77"/>
    <w:rsid w:val="005E5693"/>
    <w:rsid w:val="005E646A"/>
    <w:rsid w:val="005F0157"/>
    <w:rsid w:val="005F284A"/>
    <w:rsid w:val="005F38D5"/>
    <w:rsid w:val="005F4631"/>
    <w:rsid w:val="005F77D7"/>
    <w:rsid w:val="0060059F"/>
    <w:rsid w:val="00602AD7"/>
    <w:rsid w:val="00604E73"/>
    <w:rsid w:val="00606CED"/>
    <w:rsid w:val="006078A3"/>
    <w:rsid w:val="00611027"/>
    <w:rsid w:val="00611BD3"/>
    <w:rsid w:val="006174C9"/>
    <w:rsid w:val="00623163"/>
    <w:rsid w:val="00624337"/>
    <w:rsid w:val="006255A0"/>
    <w:rsid w:val="00625E47"/>
    <w:rsid w:val="00626870"/>
    <w:rsid w:val="006275B5"/>
    <w:rsid w:val="0062780F"/>
    <w:rsid w:val="00630A7E"/>
    <w:rsid w:val="00634503"/>
    <w:rsid w:val="006352AF"/>
    <w:rsid w:val="006373BE"/>
    <w:rsid w:val="00640621"/>
    <w:rsid w:val="0064189C"/>
    <w:rsid w:val="00642B81"/>
    <w:rsid w:val="006441B2"/>
    <w:rsid w:val="0064687D"/>
    <w:rsid w:val="00647ED8"/>
    <w:rsid w:val="00650D6A"/>
    <w:rsid w:val="00652654"/>
    <w:rsid w:val="00654B0D"/>
    <w:rsid w:val="00655A8B"/>
    <w:rsid w:val="00655DBE"/>
    <w:rsid w:val="0065620B"/>
    <w:rsid w:val="006565DF"/>
    <w:rsid w:val="00657BD8"/>
    <w:rsid w:val="0066027D"/>
    <w:rsid w:val="00664316"/>
    <w:rsid w:val="00666BC9"/>
    <w:rsid w:val="00667965"/>
    <w:rsid w:val="006714A3"/>
    <w:rsid w:val="006723B2"/>
    <w:rsid w:val="00672767"/>
    <w:rsid w:val="006759DC"/>
    <w:rsid w:val="00677B58"/>
    <w:rsid w:val="00680371"/>
    <w:rsid w:val="00680CD2"/>
    <w:rsid w:val="006849A8"/>
    <w:rsid w:val="0068661E"/>
    <w:rsid w:val="00690790"/>
    <w:rsid w:val="00693824"/>
    <w:rsid w:val="00693E4A"/>
    <w:rsid w:val="00695F38"/>
    <w:rsid w:val="00697098"/>
    <w:rsid w:val="00697A0F"/>
    <w:rsid w:val="006A10C6"/>
    <w:rsid w:val="006A224F"/>
    <w:rsid w:val="006A40DD"/>
    <w:rsid w:val="006A481D"/>
    <w:rsid w:val="006A642D"/>
    <w:rsid w:val="006A7B03"/>
    <w:rsid w:val="006B2B45"/>
    <w:rsid w:val="006B4D74"/>
    <w:rsid w:val="006B68E8"/>
    <w:rsid w:val="006C2685"/>
    <w:rsid w:val="006C45A5"/>
    <w:rsid w:val="006C7D23"/>
    <w:rsid w:val="006D0B4A"/>
    <w:rsid w:val="006D1881"/>
    <w:rsid w:val="006D5334"/>
    <w:rsid w:val="006D6D7F"/>
    <w:rsid w:val="006E0779"/>
    <w:rsid w:val="006E16D2"/>
    <w:rsid w:val="006E7207"/>
    <w:rsid w:val="006E78DF"/>
    <w:rsid w:val="006F1C69"/>
    <w:rsid w:val="006F4D9C"/>
    <w:rsid w:val="006F6074"/>
    <w:rsid w:val="006F6E35"/>
    <w:rsid w:val="007002E0"/>
    <w:rsid w:val="00700341"/>
    <w:rsid w:val="007018A9"/>
    <w:rsid w:val="00705C31"/>
    <w:rsid w:val="00705CEC"/>
    <w:rsid w:val="00705E8B"/>
    <w:rsid w:val="007062BC"/>
    <w:rsid w:val="007079CF"/>
    <w:rsid w:val="0071081A"/>
    <w:rsid w:val="00713E45"/>
    <w:rsid w:val="00714AF8"/>
    <w:rsid w:val="00716823"/>
    <w:rsid w:val="00717623"/>
    <w:rsid w:val="00717C8D"/>
    <w:rsid w:val="00727B1B"/>
    <w:rsid w:val="00727DDD"/>
    <w:rsid w:val="00730060"/>
    <w:rsid w:val="00731C16"/>
    <w:rsid w:val="007333B4"/>
    <w:rsid w:val="007344AC"/>
    <w:rsid w:val="00736E58"/>
    <w:rsid w:val="00737340"/>
    <w:rsid w:val="0074211A"/>
    <w:rsid w:val="00745169"/>
    <w:rsid w:val="00745564"/>
    <w:rsid w:val="00745828"/>
    <w:rsid w:val="0074717A"/>
    <w:rsid w:val="00752C01"/>
    <w:rsid w:val="00756A0C"/>
    <w:rsid w:val="00760224"/>
    <w:rsid w:val="00763283"/>
    <w:rsid w:val="00764823"/>
    <w:rsid w:val="00771AA2"/>
    <w:rsid w:val="00776DDC"/>
    <w:rsid w:val="007855CD"/>
    <w:rsid w:val="00785856"/>
    <w:rsid w:val="007868DA"/>
    <w:rsid w:val="00791EED"/>
    <w:rsid w:val="00793414"/>
    <w:rsid w:val="00796033"/>
    <w:rsid w:val="00796603"/>
    <w:rsid w:val="007A1C4B"/>
    <w:rsid w:val="007A39C3"/>
    <w:rsid w:val="007A7FE7"/>
    <w:rsid w:val="007B1A23"/>
    <w:rsid w:val="007B35AC"/>
    <w:rsid w:val="007B566C"/>
    <w:rsid w:val="007B718F"/>
    <w:rsid w:val="007B7FF5"/>
    <w:rsid w:val="007C0742"/>
    <w:rsid w:val="007C0B02"/>
    <w:rsid w:val="007C5F0F"/>
    <w:rsid w:val="007D0A6B"/>
    <w:rsid w:val="007D151B"/>
    <w:rsid w:val="007D1E83"/>
    <w:rsid w:val="007D29E4"/>
    <w:rsid w:val="007D3576"/>
    <w:rsid w:val="007D4BAA"/>
    <w:rsid w:val="007D677B"/>
    <w:rsid w:val="007E131F"/>
    <w:rsid w:val="007E1C79"/>
    <w:rsid w:val="007E431A"/>
    <w:rsid w:val="007E6AB9"/>
    <w:rsid w:val="007E7FF7"/>
    <w:rsid w:val="007F23F2"/>
    <w:rsid w:val="007F5A99"/>
    <w:rsid w:val="008017F1"/>
    <w:rsid w:val="00803993"/>
    <w:rsid w:val="008050D1"/>
    <w:rsid w:val="00806A9E"/>
    <w:rsid w:val="008128A9"/>
    <w:rsid w:val="008135D9"/>
    <w:rsid w:val="0081695D"/>
    <w:rsid w:val="008210CD"/>
    <w:rsid w:val="008223F7"/>
    <w:rsid w:val="00827A56"/>
    <w:rsid w:val="00835E07"/>
    <w:rsid w:val="008369B7"/>
    <w:rsid w:val="00837CF7"/>
    <w:rsid w:val="00841C64"/>
    <w:rsid w:val="00841EBD"/>
    <w:rsid w:val="00843018"/>
    <w:rsid w:val="00843D6E"/>
    <w:rsid w:val="008442F6"/>
    <w:rsid w:val="00845723"/>
    <w:rsid w:val="00845A98"/>
    <w:rsid w:val="00847DE6"/>
    <w:rsid w:val="008507F5"/>
    <w:rsid w:val="00853827"/>
    <w:rsid w:val="008548F1"/>
    <w:rsid w:val="008617AA"/>
    <w:rsid w:val="0086194F"/>
    <w:rsid w:val="00866F83"/>
    <w:rsid w:val="00867C2D"/>
    <w:rsid w:val="008703A2"/>
    <w:rsid w:val="00872F7D"/>
    <w:rsid w:val="00874A63"/>
    <w:rsid w:val="008763D6"/>
    <w:rsid w:val="00880D36"/>
    <w:rsid w:val="008813CF"/>
    <w:rsid w:val="00885A98"/>
    <w:rsid w:val="008867B1"/>
    <w:rsid w:val="00887EDF"/>
    <w:rsid w:val="00891554"/>
    <w:rsid w:val="008936C3"/>
    <w:rsid w:val="00894B58"/>
    <w:rsid w:val="00894CE3"/>
    <w:rsid w:val="008A2A10"/>
    <w:rsid w:val="008A46C7"/>
    <w:rsid w:val="008A51A6"/>
    <w:rsid w:val="008A62C6"/>
    <w:rsid w:val="008B5A0E"/>
    <w:rsid w:val="008B5C62"/>
    <w:rsid w:val="008B66EC"/>
    <w:rsid w:val="008C3AC7"/>
    <w:rsid w:val="008C7450"/>
    <w:rsid w:val="008D0C89"/>
    <w:rsid w:val="008D5B08"/>
    <w:rsid w:val="008E2AB2"/>
    <w:rsid w:val="008E6453"/>
    <w:rsid w:val="008E6D1E"/>
    <w:rsid w:val="008E7A41"/>
    <w:rsid w:val="008F4677"/>
    <w:rsid w:val="008F4F06"/>
    <w:rsid w:val="00901310"/>
    <w:rsid w:val="00901409"/>
    <w:rsid w:val="009019AF"/>
    <w:rsid w:val="00904C66"/>
    <w:rsid w:val="00904F2C"/>
    <w:rsid w:val="00905CE0"/>
    <w:rsid w:val="0090633C"/>
    <w:rsid w:val="00906AB1"/>
    <w:rsid w:val="00906EC8"/>
    <w:rsid w:val="0091435B"/>
    <w:rsid w:val="00914BB7"/>
    <w:rsid w:val="00915E45"/>
    <w:rsid w:val="00917143"/>
    <w:rsid w:val="009174E1"/>
    <w:rsid w:val="0092501A"/>
    <w:rsid w:val="00925AED"/>
    <w:rsid w:val="00931644"/>
    <w:rsid w:val="009359D0"/>
    <w:rsid w:val="009412AE"/>
    <w:rsid w:val="00942B81"/>
    <w:rsid w:val="00943B65"/>
    <w:rsid w:val="00943F82"/>
    <w:rsid w:val="00945241"/>
    <w:rsid w:val="0094762D"/>
    <w:rsid w:val="009664DE"/>
    <w:rsid w:val="00971094"/>
    <w:rsid w:val="00971D93"/>
    <w:rsid w:val="00973A23"/>
    <w:rsid w:val="00973EC1"/>
    <w:rsid w:val="009777EE"/>
    <w:rsid w:val="00983EB7"/>
    <w:rsid w:val="0099027E"/>
    <w:rsid w:val="009918E9"/>
    <w:rsid w:val="00992652"/>
    <w:rsid w:val="00994720"/>
    <w:rsid w:val="00995D44"/>
    <w:rsid w:val="00995D74"/>
    <w:rsid w:val="00997FA6"/>
    <w:rsid w:val="009A53B5"/>
    <w:rsid w:val="009B2D43"/>
    <w:rsid w:val="009B3405"/>
    <w:rsid w:val="009C13D7"/>
    <w:rsid w:val="009C2549"/>
    <w:rsid w:val="009C5F53"/>
    <w:rsid w:val="009C6758"/>
    <w:rsid w:val="009C78C7"/>
    <w:rsid w:val="009D301E"/>
    <w:rsid w:val="009D4053"/>
    <w:rsid w:val="009D5830"/>
    <w:rsid w:val="009E1BA5"/>
    <w:rsid w:val="009E1D67"/>
    <w:rsid w:val="009E2C4D"/>
    <w:rsid w:val="009E32E2"/>
    <w:rsid w:val="009E42D7"/>
    <w:rsid w:val="009E505B"/>
    <w:rsid w:val="009E526D"/>
    <w:rsid w:val="009E6DDA"/>
    <w:rsid w:val="009E6EF0"/>
    <w:rsid w:val="009F3490"/>
    <w:rsid w:val="009F5B6B"/>
    <w:rsid w:val="009F79AE"/>
    <w:rsid w:val="00A01218"/>
    <w:rsid w:val="00A036BE"/>
    <w:rsid w:val="00A156C3"/>
    <w:rsid w:val="00A2115C"/>
    <w:rsid w:val="00A25A39"/>
    <w:rsid w:val="00A27485"/>
    <w:rsid w:val="00A30214"/>
    <w:rsid w:val="00A34F39"/>
    <w:rsid w:val="00A35822"/>
    <w:rsid w:val="00A3660A"/>
    <w:rsid w:val="00A374FB"/>
    <w:rsid w:val="00A37960"/>
    <w:rsid w:val="00A40045"/>
    <w:rsid w:val="00A42D69"/>
    <w:rsid w:val="00A4530E"/>
    <w:rsid w:val="00A50A42"/>
    <w:rsid w:val="00A5303E"/>
    <w:rsid w:val="00A53B35"/>
    <w:rsid w:val="00A54CEE"/>
    <w:rsid w:val="00A61009"/>
    <w:rsid w:val="00A63104"/>
    <w:rsid w:val="00A678D6"/>
    <w:rsid w:val="00A71ED4"/>
    <w:rsid w:val="00A75415"/>
    <w:rsid w:val="00A75F53"/>
    <w:rsid w:val="00A76F26"/>
    <w:rsid w:val="00A77DEF"/>
    <w:rsid w:val="00A81C9B"/>
    <w:rsid w:val="00A8229C"/>
    <w:rsid w:val="00A84B25"/>
    <w:rsid w:val="00A913F3"/>
    <w:rsid w:val="00A91A09"/>
    <w:rsid w:val="00A92A92"/>
    <w:rsid w:val="00A9516B"/>
    <w:rsid w:val="00A9524E"/>
    <w:rsid w:val="00A96CF5"/>
    <w:rsid w:val="00AA114C"/>
    <w:rsid w:val="00AA3ED0"/>
    <w:rsid w:val="00AA6AA9"/>
    <w:rsid w:val="00AA7786"/>
    <w:rsid w:val="00AB2AE1"/>
    <w:rsid w:val="00AB34CC"/>
    <w:rsid w:val="00AB43CC"/>
    <w:rsid w:val="00AB5430"/>
    <w:rsid w:val="00AB57E6"/>
    <w:rsid w:val="00AB6056"/>
    <w:rsid w:val="00AC1FAD"/>
    <w:rsid w:val="00AD13E7"/>
    <w:rsid w:val="00AD1F59"/>
    <w:rsid w:val="00AD4EA8"/>
    <w:rsid w:val="00AD53A5"/>
    <w:rsid w:val="00AD5D49"/>
    <w:rsid w:val="00AD6E93"/>
    <w:rsid w:val="00AE1387"/>
    <w:rsid w:val="00AE3235"/>
    <w:rsid w:val="00AE69E1"/>
    <w:rsid w:val="00AF07F9"/>
    <w:rsid w:val="00AF08C8"/>
    <w:rsid w:val="00AF199F"/>
    <w:rsid w:val="00AF1E6C"/>
    <w:rsid w:val="00AF2FED"/>
    <w:rsid w:val="00AF3E1C"/>
    <w:rsid w:val="00AF47E6"/>
    <w:rsid w:val="00AF5AE1"/>
    <w:rsid w:val="00AF60C7"/>
    <w:rsid w:val="00AF6981"/>
    <w:rsid w:val="00AF70A5"/>
    <w:rsid w:val="00B03AC3"/>
    <w:rsid w:val="00B03C88"/>
    <w:rsid w:val="00B03DD5"/>
    <w:rsid w:val="00B03E86"/>
    <w:rsid w:val="00B118C8"/>
    <w:rsid w:val="00B11B93"/>
    <w:rsid w:val="00B14A7D"/>
    <w:rsid w:val="00B15A77"/>
    <w:rsid w:val="00B162C5"/>
    <w:rsid w:val="00B168DC"/>
    <w:rsid w:val="00B16F07"/>
    <w:rsid w:val="00B16FDD"/>
    <w:rsid w:val="00B202B6"/>
    <w:rsid w:val="00B207F7"/>
    <w:rsid w:val="00B2112D"/>
    <w:rsid w:val="00B3082B"/>
    <w:rsid w:val="00B308B9"/>
    <w:rsid w:val="00B3154A"/>
    <w:rsid w:val="00B32004"/>
    <w:rsid w:val="00B32FE1"/>
    <w:rsid w:val="00B3364B"/>
    <w:rsid w:val="00B35A23"/>
    <w:rsid w:val="00B37296"/>
    <w:rsid w:val="00B372F5"/>
    <w:rsid w:val="00B44340"/>
    <w:rsid w:val="00B52B83"/>
    <w:rsid w:val="00B567F8"/>
    <w:rsid w:val="00B56DAB"/>
    <w:rsid w:val="00B573AA"/>
    <w:rsid w:val="00B62922"/>
    <w:rsid w:val="00B6369D"/>
    <w:rsid w:val="00B74E92"/>
    <w:rsid w:val="00B803CF"/>
    <w:rsid w:val="00B82250"/>
    <w:rsid w:val="00B826BB"/>
    <w:rsid w:val="00B83727"/>
    <w:rsid w:val="00B8489D"/>
    <w:rsid w:val="00B93340"/>
    <w:rsid w:val="00B97502"/>
    <w:rsid w:val="00B9790F"/>
    <w:rsid w:val="00B97F50"/>
    <w:rsid w:val="00BA5B29"/>
    <w:rsid w:val="00BA69D0"/>
    <w:rsid w:val="00BA7FD2"/>
    <w:rsid w:val="00BB2B2A"/>
    <w:rsid w:val="00BB762D"/>
    <w:rsid w:val="00BC4F0D"/>
    <w:rsid w:val="00BC784E"/>
    <w:rsid w:val="00BD1B4C"/>
    <w:rsid w:val="00BD235E"/>
    <w:rsid w:val="00BD280C"/>
    <w:rsid w:val="00BD3923"/>
    <w:rsid w:val="00BD68D3"/>
    <w:rsid w:val="00BD74B2"/>
    <w:rsid w:val="00BE0E0D"/>
    <w:rsid w:val="00BE4DB5"/>
    <w:rsid w:val="00BE5AE3"/>
    <w:rsid w:val="00BE66CD"/>
    <w:rsid w:val="00BF08DA"/>
    <w:rsid w:val="00BF595A"/>
    <w:rsid w:val="00BF5C08"/>
    <w:rsid w:val="00C00583"/>
    <w:rsid w:val="00C022A3"/>
    <w:rsid w:val="00C0252F"/>
    <w:rsid w:val="00C043B7"/>
    <w:rsid w:val="00C1072D"/>
    <w:rsid w:val="00C11757"/>
    <w:rsid w:val="00C11C06"/>
    <w:rsid w:val="00C125F0"/>
    <w:rsid w:val="00C162AC"/>
    <w:rsid w:val="00C202A5"/>
    <w:rsid w:val="00C27C41"/>
    <w:rsid w:val="00C340A0"/>
    <w:rsid w:val="00C40680"/>
    <w:rsid w:val="00C53FF5"/>
    <w:rsid w:val="00C54889"/>
    <w:rsid w:val="00C560C0"/>
    <w:rsid w:val="00C56904"/>
    <w:rsid w:val="00C61165"/>
    <w:rsid w:val="00C61F5D"/>
    <w:rsid w:val="00C62DB7"/>
    <w:rsid w:val="00C62E17"/>
    <w:rsid w:val="00C657B5"/>
    <w:rsid w:val="00C70A1B"/>
    <w:rsid w:val="00C71351"/>
    <w:rsid w:val="00C72492"/>
    <w:rsid w:val="00C7303B"/>
    <w:rsid w:val="00C73E77"/>
    <w:rsid w:val="00C75086"/>
    <w:rsid w:val="00C751E7"/>
    <w:rsid w:val="00C77278"/>
    <w:rsid w:val="00C77B3A"/>
    <w:rsid w:val="00C80C67"/>
    <w:rsid w:val="00C83059"/>
    <w:rsid w:val="00C92A29"/>
    <w:rsid w:val="00C92D3A"/>
    <w:rsid w:val="00C96097"/>
    <w:rsid w:val="00C96C5B"/>
    <w:rsid w:val="00C96DF9"/>
    <w:rsid w:val="00C9722F"/>
    <w:rsid w:val="00CA026F"/>
    <w:rsid w:val="00CA1234"/>
    <w:rsid w:val="00CA1C39"/>
    <w:rsid w:val="00CA56B6"/>
    <w:rsid w:val="00CB2715"/>
    <w:rsid w:val="00CB40F6"/>
    <w:rsid w:val="00CB4207"/>
    <w:rsid w:val="00CB6752"/>
    <w:rsid w:val="00CB7FBB"/>
    <w:rsid w:val="00CC0B50"/>
    <w:rsid w:val="00CC2FC4"/>
    <w:rsid w:val="00CC35C5"/>
    <w:rsid w:val="00CC6B83"/>
    <w:rsid w:val="00CD13EC"/>
    <w:rsid w:val="00CD2BE8"/>
    <w:rsid w:val="00CD2C9F"/>
    <w:rsid w:val="00CD3133"/>
    <w:rsid w:val="00CD500E"/>
    <w:rsid w:val="00CE192C"/>
    <w:rsid w:val="00CE5555"/>
    <w:rsid w:val="00CE64EF"/>
    <w:rsid w:val="00CE6B6F"/>
    <w:rsid w:val="00CE70DE"/>
    <w:rsid w:val="00CF08FD"/>
    <w:rsid w:val="00CF3FC6"/>
    <w:rsid w:val="00CF5A2D"/>
    <w:rsid w:val="00D07899"/>
    <w:rsid w:val="00D07CF8"/>
    <w:rsid w:val="00D156A8"/>
    <w:rsid w:val="00D23B38"/>
    <w:rsid w:val="00D27430"/>
    <w:rsid w:val="00D34D21"/>
    <w:rsid w:val="00D37ACD"/>
    <w:rsid w:val="00D37E21"/>
    <w:rsid w:val="00D42E7F"/>
    <w:rsid w:val="00D459E6"/>
    <w:rsid w:val="00D45C36"/>
    <w:rsid w:val="00D514BA"/>
    <w:rsid w:val="00D52B33"/>
    <w:rsid w:val="00D539C2"/>
    <w:rsid w:val="00D5699E"/>
    <w:rsid w:val="00D575D3"/>
    <w:rsid w:val="00D61B1A"/>
    <w:rsid w:val="00D625A6"/>
    <w:rsid w:val="00D66542"/>
    <w:rsid w:val="00D66A27"/>
    <w:rsid w:val="00D72D40"/>
    <w:rsid w:val="00D72EC1"/>
    <w:rsid w:val="00D736C0"/>
    <w:rsid w:val="00D808CF"/>
    <w:rsid w:val="00D8500D"/>
    <w:rsid w:val="00D85655"/>
    <w:rsid w:val="00D8611E"/>
    <w:rsid w:val="00D90531"/>
    <w:rsid w:val="00D9230F"/>
    <w:rsid w:val="00D925B6"/>
    <w:rsid w:val="00DA11DE"/>
    <w:rsid w:val="00DA4220"/>
    <w:rsid w:val="00DA638B"/>
    <w:rsid w:val="00DA6908"/>
    <w:rsid w:val="00DB3AC8"/>
    <w:rsid w:val="00DB72E6"/>
    <w:rsid w:val="00DB7595"/>
    <w:rsid w:val="00DB7EC1"/>
    <w:rsid w:val="00DC2276"/>
    <w:rsid w:val="00DC3720"/>
    <w:rsid w:val="00DD05C7"/>
    <w:rsid w:val="00DD32E8"/>
    <w:rsid w:val="00DD3851"/>
    <w:rsid w:val="00DD42B5"/>
    <w:rsid w:val="00DD46A9"/>
    <w:rsid w:val="00DD74FD"/>
    <w:rsid w:val="00DE27FC"/>
    <w:rsid w:val="00DE3221"/>
    <w:rsid w:val="00DE4B8C"/>
    <w:rsid w:val="00DF0739"/>
    <w:rsid w:val="00DF232E"/>
    <w:rsid w:val="00DF2BDD"/>
    <w:rsid w:val="00DF4152"/>
    <w:rsid w:val="00DF50A1"/>
    <w:rsid w:val="00DF67A7"/>
    <w:rsid w:val="00DF7BA1"/>
    <w:rsid w:val="00E00B33"/>
    <w:rsid w:val="00E0328F"/>
    <w:rsid w:val="00E03A0D"/>
    <w:rsid w:val="00E1108B"/>
    <w:rsid w:val="00E1568C"/>
    <w:rsid w:val="00E168E2"/>
    <w:rsid w:val="00E16B90"/>
    <w:rsid w:val="00E207F6"/>
    <w:rsid w:val="00E22134"/>
    <w:rsid w:val="00E2248B"/>
    <w:rsid w:val="00E252FE"/>
    <w:rsid w:val="00E27E79"/>
    <w:rsid w:val="00E34BE5"/>
    <w:rsid w:val="00E37DFA"/>
    <w:rsid w:val="00E41505"/>
    <w:rsid w:val="00E41D8B"/>
    <w:rsid w:val="00E426C0"/>
    <w:rsid w:val="00E47F1D"/>
    <w:rsid w:val="00E500A7"/>
    <w:rsid w:val="00E56E00"/>
    <w:rsid w:val="00E57B3E"/>
    <w:rsid w:val="00E60570"/>
    <w:rsid w:val="00E6501E"/>
    <w:rsid w:val="00E65C40"/>
    <w:rsid w:val="00E67464"/>
    <w:rsid w:val="00E73E69"/>
    <w:rsid w:val="00E75E88"/>
    <w:rsid w:val="00E766EA"/>
    <w:rsid w:val="00E77DBB"/>
    <w:rsid w:val="00E81DA4"/>
    <w:rsid w:val="00E84E3E"/>
    <w:rsid w:val="00E853FC"/>
    <w:rsid w:val="00E855B4"/>
    <w:rsid w:val="00E855C5"/>
    <w:rsid w:val="00E91320"/>
    <w:rsid w:val="00E91324"/>
    <w:rsid w:val="00E959F7"/>
    <w:rsid w:val="00E96119"/>
    <w:rsid w:val="00E976E3"/>
    <w:rsid w:val="00EA7412"/>
    <w:rsid w:val="00EB2089"/>
    <w:rsid w:val="00EB48EE"/>
    <w:rsid w:val="00EC0B1F"/>
    <w:rsid w:val="00EC10F3"/>
    <w:rsid w:val="00EC1406"/>
    <w:rsid w:val="00EC5C70"/>
    <w:rsid w:val="00EC7761"/>
    <w:rsid w:val="00ED2EA5"/>
    <w:rsid w:val="00ED52A6"/>
    <w:rsid w:val="00ED5E73"/>
    <w:rsid w:val="00EE2D8B"/>
    <w:rsid w:val="00EE317C"/>
    <w:rsid w:val="00EE4A9D"/>
    <w:rsid w:val="00EE5DD2"/>
    <w:rsid w:val="00EF1585"/>
    <w:rsid w:val="00EF22DE"/>
    <w:rsid w:val="00F001C1"/>
    <w:rsid w:val="00F01F30"/>
    <w:rsid w:val="00F020F4"/>
    <w:rsid w:val="00F023E2"/>
    <w:rsid w:val="00F02C83"/>
    <w:rsid w:val="00F05B7F"/>
    <w:rsid w:val="00F103AC"/>
    <w:rsid w:val="00F172AC"/>
    <w:rsid w:val="00F22210"/>
    <w:rsid w:val="00F223C3"/>
    <w:rsid w:val="00F23875"/>
    <w:rsid w:val="00F266AC"/>
    <w:rsid w:val="00F26DC4"/>
    <w:rsid w:val="00F33272"/>
    <w:rsid w:val="00F3387D"/>
    <w:rsid w:val="00F36AC9"/>
    <w:rsid w:val="00F36FF0"/>
    <w:rsid w:val="00F405EA"/>
    <w:rsid w:val="00F4075D"/>
    <w:rsid w:val="00F411E2"/>
    <w:rsid w:val="00F439D9"/>
    <w:rsid w:val="00F4408A"/>
    <w:rsid w:val="00F44CB1"/>
    <w:rsid w:val="00F45EA3"/>
    <w:rsid w:val="00F4658E"/>
    <w:rsid w:val="00F47749"/>
    <w:rsid w:val="00F50CB2"/>
    <w:rsid w:val="00F54E93"/>
    <w:rsid w:val="00F56D68"/>
    <w:rsid w:val="00F57AF9"/>
    <w:rsid w:val="00F6126D"/>
    <w:rsid w:val="00F615FF"/>
    <w:rsid w:val="00F6183C"/>
    <w:rsid w:val="00F67D06"/>
    <w:rsid w:val="00F67EAF"/>
    <w:rsid w:val="00F7131B"/>
    <w:rsid w:val="00F7205B"/>
    <w:rsid w:val="00F72993"/>
    <w:rsid w:val="00F72B72"/>
    <w:rsid w:val="00F7712D"/>
    <w:rsid w:val="00F8020E"/>
    <w:rsid w:val="00F81240"/>
    <w:rsid w:val="00F816C9"/>
    <w:rsid w:val="00F82430"/>
    <w:rsid w:val="00F83E74"/>
    <w:rsid w:val="00F841FF"/>
    <w:rsid w:val="00F8435E"/>
    <w:rsid w:val="00F86A39"/>
    <w:rsid w:val="00F87AA3"/>
    <w:rsid w:val="00F92F4B"/>
    <w:rsid w:val="00F94087"/>
    <w:rsid w:val="00F94941"/>
    <w:rsid w:val="00F97346"/>
    <w:rsid w:val="00F974EF"/>
    <w:rsid w:val="00FA0719"/>
    <w:rsid w:val="00FA35E5"/>
    <w:rsid w:val="00FA4813"/>
    <w:rsid w:val="00FA5B01"/>
    <w:rsid w:val="00FB00F8"/>
    <w:rsid w:val="00FB0775"/>
    <w:rsid w:val="00FB6FEF"/>
    <w:rsid w:val="00FB7833"/>
    <w:rsid w:val="00FB7A01"/>
    <w:rsid w:val="00FC0396"/>
    <w:rsid w:val="00FC05AD"/>
    <w:rsid w:val="00FC190B"/>
    <w:rsid w:val="00FC2818"/>
    <w:rsid w:val="00FC2FA1"/>
    <w:rsid w:val="00FC31BC"/>
    <w:rsid w:val="00FC3306"/>
    <w:rsid w:val="00FC591C"/>
    <w:rsid w:val="00FC64B1"/>
    <w:rsid w:val="00FD018D"/>
    <w:rsid w:val="00FD2EC0"/>
    <w:rsid w:val="00FE07B6"/>
    <w:rsid w:val="00FE13A1"/>
    <w:rsid w:val="00FE312B"/>
    <w:rsid w:val="00FE51F8"/>
    <w:rsid w:val="00FE7059"/>
    <w:rsid w:val="00FF1EFD"/>
    <w:rsid w:val="00FF2D28"/>
    <w:rsid w:val="00FF394D"/>
    <w:rsid w:val="00FF4F14"/>
    <w:rsid w:val="00FF7E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4C5C199E"/>
  <w15:docId w15:val="{0937E6A0-54B1-44C6-874E-8B50D8C07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01E"/>
    <w:pPr>
      <w:spacing w:after="0" w:line="240" w:lineRule="auto"/>
    </w:pPr>
  </w:style>
  <w:style w:type="paragraph" w:styleId="Heading1">
    <w:name w:val="heading 1"/>
    <w:aliases w:val="CHƯƠNG 1 -"/>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iPriority w:val="19"/>
    <w:unhideWhenUsed/>
    <w:rsid w:val="003218FF"/>
    <w:rPr>
      <w:sz w:val="16"/>
      <w:szCs w:val="16"/>
    </w:rPr>
  </w:style>
  <w:style w:type="paragraph" w:styleId="CommentText">
    <w:name w:val="annotation text"/>
    <w:basedOn w:val="Normal"/>
    <w:link w:val="CommentTextChar"/>
    <w:uiPriority w:val="19"/>
    <w:unhideWhenUsed/>
    <w:rsid w:val="003218FF"/>
    <w:rPr>
      <w:sz w:val="20"/>
      <w:szCs w:val="20"/>
    </w:rPr>
  </w:style>
  <w:style w:type="character" w:customStyle="1" w:styleId="CommentTextChar">
    <w:name w:val="Comment Text Char"/>
    <w:basedOn w:val="DefaultParagraphFont"/>
    <w:link w:val="CommentText"/>
    <w:uiPriority w:val="19"/>
    <w:rsid w:val="00E57B3E"/>
    <w:rPr>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uiPriority w:val="2"/>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uiPriority w:val="2"/>
    <w:rsid w:val="00E57B3E"/>
    <w:rPr>
      <w:b/>
      <w:sz w:val="32"/>
      <w:szCs w:val="32"/>
    </w:rPr>
  </w:style>
  <w:style w:type="paragraph" w:customStyle="1" w:styleId="Default">
    <w:name w:val="Default"/>
    <w:uiPriority w:val="9"/>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link w:val="ChngChar"/>
    <w:qFormat/>
    <w:rsid w:val="00E57B3E"/>
    <w:pPr>
      <w:tabs>
        <w:tab w:val="center" w:pos="6379"/>
      </w:tabs>
      <w:spacing w:after="0" w:line="360" w:lineRule="auto"/>
      <w:outlineLvl w:val="0"/>
    </w:pPr>
    <w:rPr>
      <w:rFonts w:eastAsia="Times New Roman" w:cs="Times New Roman"/>
      <w:b/>
      <w:sz w:val="32"/>
      <w:szCs w:val="32"/>
    </w:rPr>
  </w:style>
  <w:style w:type="paragraph" w:customStyle="1" w:styleId="Tiumccp1">
    <w:name w:val="Tiểu mục cấp 1"/>
    <w:link w:val="Tiumccp1Char"/>
    <w:qFormat/>
    <w:rsid w:val="00E57B3E"/>
    <w:pPr>
      <w:tabs>
        <w:tab w:val="center" w:pos="6379"/>
      </w:tabs>
      <w:spacing w:after="0" w:line="360" w:lineRule="auto"/>
      <w:outlineLvl w:val="1"/>
    </w:pPr>
    <w:rPr>
      <w:rFonts w:eastAsia="Times New Roman" w:cs="Times New Roman"/>
      <w:b/>
      <w:sz w:val="28"/>
      <w:szCs w:val="28"/>
    </w:rPr>
  </w:style>
  <w:style w:type="character" w:customStyle="1" w:styleId="ChngChar">
    <w:name w:val="Chương Char"/>
    <w:basedOn w:val="DefaultParagraphFont"/>
    <w:link w:val="Chng"/>
    <w:rsid w:val="00E57B3E"/>
    <w:rPr>
      <w:rFonts w:eastAsia="Times New Roman" w:cs="Times New Roman"/>
      <w:b/>
      <w:sz w:val="32"/>
      <w:szCs w:val="32"/>
    </w:rPr>
  </w:style>
  <w:style w:type="paragraph" w:customStyle="1" w:styleId="Tiumccp2">
    <w:name w:val="Tiểu mục cấp 2"/>
    <w:link w:val="Tiumccp2Char"/>
    <w:qFormat/>
    <w:rsid w:val="00E57B3E"/>
    <w:pPr>
      <w:tabs>
        <w:tab w:val="center" w:pos="6379"/>
      </w:tabs>
      <w:spacing w:after="0" w:line="360" w:lineRule="auto"/>
      <w:outlineLvl w:val="2"/>
    </w:pPr>
    <w:rPr>
      <w:rFonts w:eastAsia="Times New Roman" w:cs="Times New Roman"/>
      <w:b/>
      <w:i/>
      <w:sz w:val="28"/>
      <w:szCs w:val="26"/>
    </w:rPr>
  </w:style>
  <w:style w:type="character" w:customStyle="1" w:styleId="Tiumccp1Char">
    <w:name w:val="Tiểu mục cấp 1 Char"/>
    <w:basedOn w:val="DefaultParagraphFont"/>
    <w:link w:val="Tiumccp1"/>
    <w:rsid w:val="00E57B3E"/>
    <w:rPr>
      <w:rFonts w:eastAsia="Times New Roman" w:cs="Times New Roman"/>
      <w:b/>
      <w:sz w:val="28"/>
      <w:szCs w:val="28"/>
    </w:rPr>
  </w:style>
  <w:style w:type="paragraph" w:customStyle="1" w:styleId="Tiumccp3">
    <w:name w:val="Tiểu mục cấp 3"/>
    <w:link w:val="Tiumccp3Char"/>
    <w:qFormat/>
    <w:rsid w:val="00E57B3E"/>
    <w:pPr>
      <w:tabs>
        <w:tab w:val="center" w:pos="6379"/>
      </w:tabs>
      <w:spacing w:after="0" w:line="360" w:lineRule="auto"/>
      <w:outlineLvl w:val="3"/>
    </w:pPr>
    <w:rPr>
      <w:rFonts w:eastAsia="Times New Roman" w:cs="Times New Roman"/>
      <w:sz w:val="28"/>
      <w:szCs w:val="26"/>
    </w:rPr>
  </w:style>
  <w:style w:type="character" w:customStyle="1" w:styleId="Tiumccp2Char">
    <w:name w:val="Tiểu mục cấp 2 Char"/>
    <w:basedOn w:val="DefaultParagraphFont"/>
    <w:link w:val="Tiumccp2"/>
    <w:rsid w:val="00E57B3E"/>
    <w:rPr>
      <w:rFonts w:eastAsia="Times New Roman" w:cs="Times New Roman"/>
      <w:b/>
      <w:i/>
      <w:sz w:val="28"/>
      <w:szCs w:val="26"/>
    </w:rPr>
  </w:style>
  <w:style w:type="character" w:customStyle="1" w:styleId="Heading1Char">
    <w:name w:val="Heading 1 Char"/>
    <w:aliases w:val="CHƯƠNG 1 - Char"/>
    <w:basedOn w:val="DefaultParagraphFont"/>
    <w:link w:val="Heading1"/>
    <w:uiPriority w:val="9"/>
    <w:qFormat/>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E57B3E"/>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uiPriority w:val="1"/>
    <w:qFormat/>
    <w:rsid w:val="00E6501E"/>
    <w:pPr>
      <w:spacing w:line="240" w:lineRule="auto"/>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uiPriority w:val="2"/>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uiPriority w:val="2"/>
    <w:rsid w:val="00E57B3E"/>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customStyle="1" w:styleId="Chthch">
    <w:name w:val="Chú thích"/>
    <w:uiPriority w:val="1"/>
    <w:qFormat/>
    <w:rsid w:val="00456C7B"/>
    <w:pPr>
      <w:spacing w:line="360" w:lineRule="auto"/>
      <w:jc w:val="both"/>
    </w:pPr>
    <w:rPr>
      <w:sz w:val="26"/>
      <w:szCs w:val="26"/>
      <w:lang w:val="vi-VN"/>
    </w:rPr>
  </w:style>
  <w:style w:type="paragraph" w:styleId="ListParagraph">
    <w:name w:val="List Paragraph"/>
    <w:basedOn w:val="Normal"/>
    <w:uiPriority w:val="34"/>
    <w:qFormat/>
    <w:rsid w:val="007E431A"/>
    <w:pPr>
      <w:spacing w:after="160" w:line="259" w:lineRule="auto"/>
      <w:ind w:left="720"/>
      <w:contextualSpacing/>
    </w:pPr>
    <w:rPr>
      <w:rFonts w:asciiTheme="minorHAnsi" w:hAnsiTheme="minorHAnsi" w:cs="Mangal"/>
      <w:sz w:val="22"/>
      <w:szCs w:val="20"/>
      <w:lang w:bidi="hi-IN"/>
    </w:rPr>
  </w:style>
  <w:style w:type="paragraph" w:styleId="PlainText">
    <w:name w:val="Plain Text"/>
    <w:basedOn w:val="Normal"/>
    <w:link w:val="PlainTextChar"/>
    <w:uiPriority w:val="99"/>
    <w:unhideWhenUsed/>
    <w:rsid w:val="004713DA"/>
    <w:rPr>
      <w:rFonts w:ascii="Consolas" w:hAnsi="Consolas" w:cs="Mangal"/>
      <w:sz w:val="21"/>
      <w:szCs w:val="19"/>
      <w:lang w:bidi="hi-IN"/>
    </w:rPr>
  </w:style>
  <w:style w:type="character" w:customStyle="1" w:styleId="PlainTextChar">
    <w:name w:val="Plain Text Char"/>
    <w:basedOn w:val="DefaultParagraphFont"/>
    <w:link w:val="PlainText"/>
    <w:uiPriority w:val="99"/>
    <w:rsid w:val="004713DA"/>
    <w:rPr>
      <w:rFonts w:ascii="Consolas" w:hAnsi="Consolas" w:cs="Mangal"/>
      <w:sz w:val="21"/>
      <w:szCs w:val="19"/>
      <w:lang w:bidi="hi-IN"/>
    </w:rPr>
  </w:style>
  <w:style w:type="character" w:styleId="UnresolvedMention">
    <w:name w:val="Unresolved Mention"/>
    <w:basedOn w:val="DefaultParagraphFont"/>
    <w:uiPriority w:val="99"/>
    <w:semiHidden/>
    <w:unhideWhenUsed/>
    <w:rsid w:val="00BA7F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635624">
      <w:bodyDiv w:val="1"/>
      <w:marLeft w:val="0"/>
      <w:marRight w:val="0"/>
      <w:marTop w:val="0"/>
      <w:marBottom w:val="0"/>
      <w:divBdr>
        <w:top w:val="none" w:sz="0" w:space="0" w:color="auto"/>
        <w:left w:val="none" w:sz="0" w:space="0" w:color="auto"/>
        <w:bottom w:val="none" w:sz="0" w:space="0" w:color="auto"/>
        <w:right w:val="none" w:sz="0" w:space="0" w:color="auto"/>
      </w:divBdr>
    </w:div>
    <w:div w:id="1491751355">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s://bigdatauni.com/tin-tuc/cac-phuong-phap-imputation-don-gian-cho-missing-values.htm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analyticsvidhya.com/blog/2020/08/web-scraping-selenium-with-python/"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hyperlink" Target="https://www.selenium.dev/documentation/" TargetMode="External"/><Relationship Id="rId37"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yperlink" Target="https://quotes.toscrape.com/"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sisense.com/glossary/data-exploration/" TargetMode="Externa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pandas.pydata.org/docs/reference/frame.html" TargetMode="Externa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07C6D4-B0D8-4086-B68A-ECFEDFD38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3086</TotalTime>
  <Pages>21</Pages>
  <Words>2173</Words>
  <Characters>12389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anh vũ trần</cp:lastModifiedBy>
  <cp:revision>939</cp:revision>
  <dcterms:created xsi:type="dcterms:W3CDTF">2021-10-12T19:09:00Z</dcterms:created>
  <dcterms:modified xsi:type="dcterms:W3CDTF">2022-04-04T14:06:00Z</dcterms:modified>
</cp:coreProperties>
</file>